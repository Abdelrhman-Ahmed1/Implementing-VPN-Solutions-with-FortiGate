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6D78" w14:textId="558CC367" w:rsidR="006D3A72" w:rsidRDefault="00BC08FF" w:rsidP="00BF4049">
      <w:r>
        <w:rPr>
          <w:noProof/>
        </w:rPr>
        <w:drawing>
          <wp:anchor distT="0" distB="0" distL="114300" distR="114300" simplePos="0" relativeHeight="251658240" behindDoc="0" locked="0" layoutInCell="1" allowOverlap="1" wp14:anchorId="7DFF7276" wp14:editId="43A6D9EC">
            <wp:simplePos x="0" y="0"/>
            <wp:positionH relativeFrom="margin">
              <wp:posOffset>346075</wp:posOffset>
            </wp:positionH>
            <wp:positionV relativeFrom="margin">
              <wp:posOffset>622935</wp:posOffset>
            </wp:positionV>
            <wp:extent cx="5245100" cy="7416165"/>
            <wp:effectExtent l="0" t="0" r="0" b="0"/>
            <wp:wrapNone/>
            <wp:docPr id="1189980742" name="Picture 2" descr="A computer and a shield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0742" name="Picture 2" descr="A computer and a shield with a computer&#10;&#10;AI-generated content may be incorrect."/>
                    <pic:cNvPicPr/>
                  </pic:nvPicPr>
                  <pic:blipFill>
                    <a:blip r:embed="rId11"/>
                    <a:stretch>
                      <a:fillRect/>
                    </a:stretch>
                  </pic:blipFill>
                  <pic:spPr>
                    <a:xfrm>
                      <a:off x="0" y="0"/>
                      <a:ext cx="5245100" cy="74161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5D6B2458" wp14:editId="401B8643">
                <wp:simplePos x="0" y="0"/>
                <wp:positionH relativeFrom="column">
                  <wp:posOffset>3756314</wp:posOffset>
                </wp:positionH>
                <wp:positionV relativeFrom="page">
                  <wp:posOffset>8298180</wp:posOffset>
                </wp:positionV>
                <wp:extent cx="2160905" cy="789305"/>
                <wp:effectExtent l="0" t="0" r="0" b="0"/>
                <wp:wrapNone/>
                <wp:docPr id="2035494264" name="Text Box 9"/>
                <wp:cNvGraphicFramePr/>
                <a:graphic xmlns:a="http://schemas.openxmlformats.org/drawingml/2006/main">
                  <a:graphicData uri="http://schemas.microsoft.com/office/word/2010/wordprocessingShape">
                    <wps:wsp>
                      <wps:cNvSpPr txBox="1"/>
                      <wps:spPr>
                        <a:xfrm>
                          <a:off x="0" y="0"/>
                          <a:ext cx="2160905" cy="789305"/>
                        </a:xfrm>
                        <a:prstGeom prst="rect">
                          <a:avLst/>
                        </a:prstGeom>
                        <a:noFill/>
                        <a:ln w="6350">
                          <a:noFill/>
                        </a:ln>
                      </wps:spPr>
                      <wps:txbx>
                        <w:txbxContent>
                          <w:p w14:paraId="73F767A1" w14:textId="37FBEED2" w:rsidR="00BC08FF" w:rsidRDefault="00BC08FF" w:rsidP="00BC08FF">
                            <w:pPr>
                              <w:rPr>
                                <w:b/>
                                <w:bCs/>
                                <w:i/>
                                <w:iCs/>
                                <w:sz w:val="24"/>
                                <w:szCs w:val="24"/>
                              </w:rPr>
                            </w:pPr>
                            <w:r>
                              <w:rPr>
                                <w:b/>
                                <w:bCs/>
                                <w:i/>
                                <w:iCs/>
                                <w:sz w:val="24"/>
                                <w:szCs w:val="24"/>
                              </w:rPr>
                              <w:t>Supervised by</w:t>
                            </w:r>
                            <w:r w:rsidRPr="00BC08FF">
                              <w:rPr>
                                <w:b/>
                                <w:bCs/>
                                <w:i/>
                                <w:iCs/>
                                <w:sz w:val="24"/>
                                <w:szCs w:val="24"/>
                              </w:rPr>
                              <w:t>:</w:t>
                            </w:r>
                          </w:p>
                          <w:p w14:paraId="1096F14C" w14:textId="1CEB8ACF" w:rsidR="00BC08FF" w:rsidRPr="00BC08FF" w:rsidRDefault="00BC08FF" w:rsidP="00BC08FF">
                            <w:pPr>
                              <w:rPr>
                                <w:i/>
                                <w:iCs/>
                                <w:sz w:val="24"/>
                                <w:szCs w:val="24"/>
                              </w:rPr>
                            </w:pPr>
                            <w:r w:rsidRPr="00BC08FF">
                              <w:rPr>
                                <w:i/>
                                <w:iCs/>
                                <w:sz w:val="24"/>
                                <w:szCs w:val="24"/>
                              </w:rPr>
                              <w:t>Eng. Ahmed Mahmoud</w:t>
                            </w:r>
                          </w:p>
                          <w:p w14:paraId="6B841C58" w14:textId="77777777" w:rsidR="00BC08FF" w:rsidRDefault="00BC08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B2458" id="_x0000_t202" coordsize="21600,21600" o:spt="202" path="m,l,21600r21600,l21600,xe">
                <v:stroke joinstyle="miter"/>
                <v:path gradientshapeok="t" o:connecttype="rect"/>
              </v:shapetype>
              <v:shape id="Text Box 9" o:spid="_x0000_s1026" type="#_x0000_t202" style="position:absolute;margin-left:295.75pt;margin-top:653.4pt;width:170.15pt;height:6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" filled="f" stroked="f" strokeweight=".5pt">
                <v:textbox>
                  <w:txbxContent>
                    <w:p w14:paraId="73F767A1" w14:textId="37FBEED2" w:rsidR="00BC08FF" w:rsidRDefault="00BC08FF" w:rsidP="00BC08FF">
                      <w:pPr>
                        <w:rPr>
                          <w:b/>
                          <w:bCs/>
                          <w:i/>
                          <w:iCs/>
                          <w:sz w:val="24"/>
                          <w:szCs w:val="24"/>
                        </w:rPr>
                      </w:pPr>
                      <w:r>
                        <w:rPr>
                          <w:b/>
                          <w:bCs/>
                          <w:i/>
                          <w:iCs/>
                          <w:sz w:val="24"/>
                          <w:szCs w:val="24"/>
                        </w:rPr>
                        <w:t>Supervised by</w:t>
                      </w:r>
                      <w:r w:rsidRPr="00BC08FF">
                        <w:rPr>
                          <w:b/>
                          <w:bCs/>
                          <w:i/>
                          <w:iCs/>
                          <w:sz w:val="24"/>
                          <w:szCs w:val="24"/>
                        </w:rPr>
                        <w:t>:</w:t>
                      </w:r>
                    </w:p>
                    <w:p w14:paraId="1096F14C" w14:textId="1CEB8ACF" w:rsidR="00BC08FF" w:rsidRPr="00BC08FF" w:rsidRDefault="00BC08FF" w:rsidP="00BC08FF">
                      <w:pPr>
                        <w:rPr>
                          <w:i/>
                          <w:iCs/>
                          <w:sz w:val="24"/>
                          <w:szCs w:val="24"/>
                        </w:rPr>
                      </w:pPr>
                      <w:r w:rsidRPr="00BC08FF">
                        <w:rPr>
                          <w:i/>
                          <w:iCs/>
                          <w:sz w:val="24"/>
                          <w:szCs w:val="24"/>
                        </w:rPr>
                        <w:t>Eng. Ahmed Mahmoud</w:t>
                      </w:r>
                    </w:p>
                    <w:p w14:paraId="6B841C58" w14:textId="77777777" w:rsidR="00BC08FF" w:rsidRDefault="00BC08FF"/>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8E085DD" wp14:editId="4BA658A8">
                <wp:simplePos x="0" y="0"/>
                <wp:positionH relativeFrom="margin">
                  <wp:posOffset>0</wp:posOffset>
                </wp:positionH>
                <wp:positionV relativeFrom="page">
                  <wp:posOffset>7106920</wp:posOffset>
                </wp:positionV>
                <wp:extent cx="5915660" cy="2063750"/>
                <wp:effectExtent l="0" t="0" r="27940" b="12700"/>
                <wp:wrapNone/>
                <wp:docPr id="549193752" name="Rectangle: Rounded Corners 8"/>
                <wp:cNvGraphicFramePr/>
                <a:graphic xmlns:a="http://schemas.openxmlformats.org/drawingml/2006/main">
                  <a:graphicData uri="http://schemas.microsoft.com/office/word/2010/wordprocessingShape">
                    <wps:wsp>
                      <wps:cNvSpPr/>
                      <wps:spPr>
                        <a:xfrm>
                          <a:off x="0" y="0"/>
                          <a:ext cx="5915660" cy="20637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A36B155" w14:textId="602285F0" w:rsidR="00F43E3B" w:rsidRPr="00BC08FF" w:rsidRDefault="00F43E3B" w:rsidP="00BC08FF">
                            <w:pPr>
                              <w:rPr>
                                <w:b/>
                                <w:bCs/>
                                <w:i/>
                                <w:iCs/>
                                <w:sz w:val="24"/>
                                <w:szCs w:val="24"/>
                              </w:rPr>
                            </w:pPr>
                            <w:r w:rsidRPr="00BC08FF">
                              <w:rPr>
                                <w:b/>
                                <w:bCs/>
                                <w:i/>
                                <w:iCs/>
                                <w:sz w:val="24"/>
                                <w:szCs w:val="24"/>
                              </w:rPr>
                              <w:t>Team Members:</w:t>
                            </w:r>
                          </w:p>
                          <w:p w14:paraId="711D6A0B" w14:textId="466A6B23" w:rsidR="00F43E3B" w:rsidRPr="00BC08FF" w:rsidRDefault="00F43E3B" w:rsidP="00BC08FF">
                            <w:pPr>
                              <w:pStyle w:val="ListParagraph"/>
                              <w:numPr>
                                <w:ilvl w:val="0"/>
                                <w:numId w:val="19"/>
                              </w:numPr>
                              <w:rPr>
                                <w:i/>
                                <w:iCs/>
                                <w:sz w:val="24"/>
                                <w:szCs w:val="24"/>
                              </w:rPr>
                            </w:pPr>
                            <w:r w:rsidRPr="00BC08FF">
                              <w:rPr>
                                <w:i/>
                                <w:iCs/>
                                <w:sz w:val="24"/>
                                <w:szCs w:val="24"/>
                              </w:rPr>
                              <w:t>Abdelrhman Ahmed Abdelmonem</w:t>
                            </w:r>
                          </w:p>
                          <w:p w14:paraId="50646DA9" w14:textId="55C2CF51" w:rsidR="00F43E3B" w:rsidRPr="00BC08FF" w:rsidRDefault="00F43E3B" w:rsidP="00BC08FF">
                            <w:pPr>
                              <w:pStyle w:val="ListParagraph"/>
                              <w:numPr>
                                <w:ilvl w:val="0"/>
                                <w:numId w:val="19"/>
                              </w:numPr>
                              <w:rPr>
                                <w:i/>
                                <w:iCs/>
                                <w:sz w:val="24"/>
                                <w:szCs w:val="24"/>
                              </w:rPr>
                            </w:pPr>
                            <w:r w:rsidRPr="00BC08FF">
                              <w:rPr>
                                <w:i/>
                                <w:iCs/>
                                <w:sz w:val="24"/>
                                <w:szCs w:val="24"/>
                              </w:rPr>
                              <w:t>Mohamed Sameh Saeed</w:t>
                            </w:r>
                          </w:p>
                          <w:p w14:paraId="422196A5" w14:textId="2DC8FE69" w:rsidR="00F43E3B" w:rsidRPr="00BC08FF" w:rsidRDefault="00F43E3B" w:rsidP="00BC08FF">
                            <w:pPr>
                              <w:pStyle w:val="ListParagraph"/>
                              <w:numPr>
                                <w:ilvl w:val="0"/>
                                <w:numId w:val="19"/>
                              </w:numPr>
                              <w:rPr>
                                <w:i/>
                                <w:iCs/>
                                <w:sz w:val="24"/>
                                <w:szCs w:val="24"/>
                              </w:rPr>
                            </w:pPr>
                            <w:r w:rsidRPr="00BC08FF">
                              <w:rPr>
                                <w:i/>
                                <w:iCs/>
                                <w:sz w:val="24"/>
                                <w:szCs w:val="24"/>
                              </w:rPr>
                              <w:t>Hana Emad Isaac</w:t>
                            </w:r>
                          </w:p>
                          <w:p w14:paraId="0A0B2F9A" w14:textId="107FA49B" w:rsidR="00F43E3B" w:rsidRPr="00BC08FF" w:rsidRDefault="00F43E3B" w:rsidP="00BC08FF">
                            <w:pPr>
                              <w:pStyle w:val="ListParagraph"/>
                              <w:numPr>
                                <w:ilvl w:val="0"/>
                                <w:numId w:val="19"/>
                              </w:numPr>
                              <w:rPr>
                                <w:i/>
                                <w:iCs/>
                                <w:sz w:val="24"/>
                                <w:szCs w:val="24"/>
                              </w:rPr>
                            </w:pPr>
                            <w:r w:rsidRPr="00BC08FF">
                              <w:rPr>
                                <w:i/>
                                <w:iCs/>
                                <w:sz w:val="24"/>
                                <w:szCs w:val="24"/>
                              </w:rPr>
                              <w:t>Roaa Mohamed Said</w:t>
                            </w:r>
                          </w:p>
                          <w:p w14:paraId="56E8C241" w14:textId="22361626" w:rsidR="00F43E3B" w:rsidRPr="00BC08FF" w:rsidRDefault="00F43E3B" w:rsidP="00BC08FF">
                            <w:pPr>
                              <w:pStyle w:val="ListParagraph"/>
                              <w:numPr>
                                <w:ilvl w:val="0"/>
                                <w:numId w:val="19"/>
                              </w:numPr>
                              <w:rPr>
                                <w:i/>
                                <w:iCs/>
                                <w:sz w:val="24"/>
                                <w:szCs w:val="24"/>
                              </w:rPr>
                            </w:pPr>
                            <w:r w:rsidRPr="00BC08FF">
                              <w:rPr>
                                <w:i/>
                                <w:iCs/>
                                <w:sz w:val="24"/>
                                <w:szCs w:val="24"/>
                              </w:rPr>
                              <w:t>Abdullah Tamer Ali</w:t>
                            </w:r>
                          </w:p>
                          <w:p w14:paraId="63C98CAD" w14:textId="3DD2FE5E" w:rsidR="00F43E3B" w:rsidRPr="00BC08FF" w:rsidRDefault="00F43E3B" w:rsidP="00BC08FF">
                            <w:pPr>
                              <w:pStyle w:val="ListParagraph"/>
                              <w:numPr>
                                <w:ilvl w:val="0"/>
                                <w:numId w:val="19"/>
                              </w:numPr>
                              <w:rPr>
                                <w:i/>
                                <w:iCs/>
                                <w:sz w:val="24"/>
                                <w:szCs w:val="24"/>
                              </w:rPr>
                            </w:pPr>
                            <w:r w:rsidRPr="00BC08FF">
                              <w:rPr>
                                <w:i/>
                                <w:iCs/>
                                <w:sz w:val="24"/>
                                <w:szCs w:val="24"/>
                              </w:rPr>
                              <w:t>Raghad Ashraf Ibrahim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085DD" id="Rectangle: Rounded Corners 8" o:spid="_x0000_s1027" style="position:absolute;margin-left:0;margin-top:559.6pt;width:465.8pt;height:16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" fillcolor="white [3201]" strokecolor="#5b9bd5 [3204]" strokeweight="1pt">
                <v:stroke joinstyle="miter"/>
                <v:textbox>
                  <w:txbxContent>
                    <w:p w14:paraId="0A36B155" w14:textId="602285F0" w:rsidR="00F43E3B" w:rsidRPr="00BC08FF" w:rsidRDefault="00F43E3B" w:rsidP="00BC08FF">
                      <w:pPr>
                        <w:rPr>
                          <w:b/>
                          <w:bCs/>
                          <w:i/>
                          <w:iCs/>
                          <w:sz w:val="24"/>
                          <w:szCs w:val="24"/>
                        </w:rPr>
                      </w:pPr>
                      <w:r w:rsidRPr="00BC08FF">
                        <w:rPr>
                          <w:b/>
                          <w:bCs/>
                          <w:i/>
                          <w:iCs/>
                          <w:sz w:val="24"/>
                          <w:szCs w:val="24"/>
                        </w:rPr>
                        <w:t>Team Members:</w:t>
                      </w:r>
                    </w:p>
                    <w:p w14:paraId="711D6A0B" w14:textId="466A6B23" w:rsidR="00F43E3B" w:rsidRPr="00BC08FF" w:rsidRDefault="00F43E3B" w:rsidP="00BC08FF">
                      <w:pPr>
                        <w:pStyle w:val="ListParagraph"/>
                        <w:numPr>
                          <w:ilvl w:val="0"/>
                          <w:numId w:val="19"/>
                        </w:numPr>
                        <w:rPr>
                          <w:i/>
                          <w:iCs/>
                          <w:sz w:val="24"/>
                          <w:szCs w:val="24"/>
                        </w:rPr>
                      </w:pPr>
                      <w:r w:rsidRPr="00BC08FF">
                        <w:rPr>
                          <w:i/>
                          <w:iCs/>
                          <w:sz w:val="24"/>
                          <w:szCs w:val="24"/>
                        </w:rPr>
                        <w:t>Abdelrhman Ahmed Abdelmonem</w:t>
                      </w:r>
                    </w:p>
                    <w:p w14:paraId="50646DA9" w14:textId="55C2CF51" w:rsidR="00F43E3B" w:rsidRPr="00BC08FF" w:rsidRDefault="00F43E3B" w:rsidP="00BC08FF">
                      <w:pPr>
                        <w:pStyle w:val="ListParagraph"/>
                        <w:numPr>
                          <w:ilvl w:val="0"/>
                          <w:numId w:val="19"/>
                        </w:numPr>
                        <w:rPr>
                          <w:i/>
                          <w:iCs/>
                          <w:sz w:val="24"/>
                          <w:szCs w:val="24"/>
                        </w:rPr>
                      </w:pPr>
                      <w:r w:rsidRPr="00BC08FF">
                        <w:rPr>
                          <w:i/>
                          <w:iCs/>
                          <w:sz w:val="24"/>
                          <w:szCs w:val="24"/>
                        </w:rPr>
                        <w:t>Mohamed Sameh Saeed</w:t>
                      </w:r>
                    </w:p>
                    <w:p w14:paraId="422196A5" w14:textId="2DC8FE69" w:rsidR="00F43E3B" w:rsidRPr="00BC08FF" w:rsidRDefault="00F43E3B" w:rsidP="00BC08FF">
                      <w:pPr>
                        <w:pStyle w:val="ListParagraph"/>
                        <w:numPr>
                          <w:ilvl w:val="0"/>
                          <w:numId w:val="19"/>
                        </w:numPr>
                        <w:rPr>
                          <w:i/>
                          <w:iCs/>
                          <w:sz w:val="24"/>
                          <w:szCs w:val="24"/>
                        </w:rPr>
                      </w:pPr>
                      <w:r w:rsidRPr="00BC08FF">
                        <w:rPr>
                          <w:i/>
                          <w:iCs/>
                          <w:sz w:val="24"/>
                          <w:szCs w:val="24"/>
                        </w:rPr>
                        <w:t>Hana Emad Isaac</w:t>
                      </w:r>
                    </w:p>
                    <w:p w14:paraId="0A0B2F9A" w14:textId="107FA49B" w:rsidR="00F43E3B" w:rsidRPr="00BC08FF" w:rsidRDefault="00F43E3B" w:rsidP="00BC08FF">
                      <w:pPr>
                        <w:pStyle w:val="ListParagraph"/>
                        <w:numPr>
                          <w:ilvl w:val="0"/>
                          <w:numId w:val="19"/>
                        </w:numPr>
                        <w:rPr>
                          <w:i/>
                          <w:iCs/>
                          <w:sz w:val="24"/>
                          <w:szCs w:val="24"/>
                        </w:rPr>
                      </w:pPr>
                      <w:r w:rsidRPr="00BC08FF">
                        <w:rPr>
                          <w:i/>
                          <w:iCs/>
                          <w:sz w:val="24"/>
                          <w:szCs w:val="24"/>
                        </w:rPr>
                        <w:t>Roaa Mohamed Said</w:t>
                      </w:r>
                    </w:p>
                    <w:p w14:paraId="56E8C241" w14:textId="22361626" w:rsidR="00F43E3B" w:rsidRPr="00BC08FF" w:rsidRDefault="00F43E3B" w:rsidP="00BC08FF">
                      <w:pPr>
                        <w:pStyle w:val="ListParagraph"/>
                        <w:numPr>
                          <w:ilvl w:val="0"/>
                          <w:numId w:val="19"/>
                        </w:numPr>
                        <w:rPr>
                          <w:i/>
                          <w:iCs/>
                          <w:sz w:val="24"/>
                          <w:szCs w:val="24"/>
                        </w:rPr>
                      </w:pPr>
                      <w:r w:rsidRPr="00BC08FF">
                        <w:rPr>
                          <w:i/>
                          <w:iCs/>
                          <w:sz w:val="24"/>
                          <w:szCs w:val="24"/>
                        </w:rPr>
                        <w:t>Abdullah Tamer Ali</w:t>
                      </w:r>
                    </w:p>
                    <w:p w14:paraId="63C98CAD" w14:textId="3DD2FE5E" w:rsidR="00F43E3B" w:rsidRPr="00BC08FF" w:rsidRDefault="00F43E3B" w:rsidP="00BC08FF">
                      <w:pPr>
                        <w:pStyle w:val="ListParagraph"/>
                        <w:numPr>
                          <w:ilvl w:val="0"/>
                          <w:numId w:val="19"/>
                        </w:numPr>
                        <w:rPr>
                          <w:i/>
                          <w:iCs/>
                          <w:sz w:val="24"/>
                          <w:szCs w:val="24"/>
                        </w:rPr>
                      </w:pPr>
                      <w:r w:rsidRPr="00BC08FF">
                        <w:rPr>
                          <w:i/>
                          <w:iCs/>
                          <w:sz w:val="24"/>
                          <w:szCs w:val="24"/>
                        </w:rPr>
                        <w:t>Raghad Ashraf Ibrahim</w:t>
                      </w:r>
                    </w:p>
                  </w:txbxContent>
                </v:textbox>
                <w10:wrap anchorx="margin" anchory="page"/>
              </v:roundrect>
            </w:pict>
          </mc:Fallback>
        </mc:AlternateContent>
      </w:r>
      <w:r>
        <w:rPr>
          <w:noProof/>
        </w:rPr>
        <mc:AlternateContent>
          <mc:Choice Requires="wps">
            <w:drawing>
              <wp:anchor distT="0" distB="0" distL="114300" distR="114300" simplePos="0" relativeHeight="251661312" behindDoc="0" locked="0" layoutInCell="1" allowOverlap="1" wp14:anchorId="2F749AD2" wp14:editId="67CA1AF8">
                <wp:simplePos x="0" y="0"/>
                <wp:positionH relativeFrom="margin">
                  <wp:posOffset>-88900</wp:posOffset>
                </wp:positionH>
                <wp:positionV relativeFrom="page">
                  <wp:posOffset>1965960</wp:posOffset>
                </wp:positionV>
                <wp:extent cx="6121400" cy="1308735"/>
                <wp:effectExtent l="0" t="0" r="0" b="5715"/>
                <wp:wrapNone/>
                <wp:docPr id="687796415" name="Text Box 7"/>
                <wp:cNvGraphicFramePr/>
                <a:graphic xmlns:a="http://schemas.openxmlformats.org/drawingml/2006/main">
                  <a:graphicData uri="http://schemas.microsoft.com/office/word/2010/wordprocessingShape">
                    <wps:wsp>
                      <wps:cNvSpPr txBox="1"/>
                      <wps:spPr>
                        <a:xfrm>
                          <a:off x="0" y="0"/>
                          <a:ext cx="6121400" cy="1308735"/>
                        </a:xfrm>
                        <a:prstGeom prst="rect">
                          <a:avLst/>
                        </a:prstGeom>
                        <a:noFill/>
                        <a:ln w="6350">
                          <a:noFill/>
                        </a:ln>
                      </wps:spPr>
                      <wps:txbx>
                        <w:txbxContent>
                          <w:p w14:paraId="017EFF12" w14:textId="040E32C1" w:rsidR="00286C81" w:rsidRPr="00F43E3B" w:rsidRDefault="00286C81" w:rsidP="00286C81">
                            <w:pPr>
                              <w:pStyle w:val="Title"/>
                              <w:rPr>
                                <w:sz w:val="36"/>
                                <w:szCs w:val="28"/>
                                <w:rtl/>
                              </w:rPr>
                            </w:pPr>
                            <w:r w:rsidRPr="00F43E3B">
                              <w:rPr>
                                <w:sz w:val="36"/>
                                <w:szCs w:val="28"/>
                              </w:rPr>
                              <w:t>Digital Egypt Pioneers Initiative (DEPI)</w:t>
                            </w:r>
                          </w:p>
                          <w:p w14:paraId="76C88551" w14:textId="0B2017D5" w:rsidR="00286C81" w:rsidRPr="00F43E3B" w:rsidRDefault="00286C81" w:rsidP="00286C81">
                            <w:pPr>
                              <w:pStyle w:val="Title"/>
                              <w:rPr>
                                <w:b/>
                                <w:bCs/>
                                <w:color w:val="FFFF00"/>
                                <w:sz w:val="56"/>
                              </w:rPr>
                            </w:pPr>
                            <w:r w:rsidRPr="00F43E3B">
                              <w:rPr>
                                <w:b/>
                                <w:bCs/>
                                <w:color w:val="FFFF00"/>
                                <w:sz w:val="56"/>
                              </w:rPr>
                              <w:t>Implementing VPN Solutions Project</w:t>
                            </w:r>
                          </w:p>
                          <w:p w14:paraId="2F5A7FDD" w14:textId="4CD810D2" w:rsidR="00286C81" w:rsidRPr="00F43E3B" w:rsidRDefault="00286C81" w:rsidP="00286C81">
                            <w:pPr>
                              <w:pStyle w:val="Title"/>
                              <w:rPr>
                                <w:sz w:val="36"/>
                                <w:szCs w:val="28"/>
                              </w:rPr>
                            </w:pPr>
                            <w:r w:rsidRPr="00F43E3B">
                              <w:rPr>
                                <w:sz w:val="36"/>
                                <w:szCs w:val="28"/>
                              </w:rPr>
                              <w:t>Fortinet Cybersecurity Engineer Track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49AD2" id="Text Box 7" o:spid="_x0000_s1028" type="#_x0000_t202" style="position:absolute;margin-left:-7pt;margin-top:154.8pt;width:482pt;height:10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" filled="f" stroked="f" strokeweight=".5pt">
                <v:textbox>
                  <w:txbxContent>
                    <w:p w14:paraId="017EFF12" w14:textId="040E32C1" w:rsidR="00286C81" w:rsidRPr="00F43E3B" w:rsidRDefault="00286C81" w:rsidP="00286C81">
                      <w:pPr>
                        <w:pStyle w:val="Title"/>
                        <w:rPr>
                          <w:sz w:val="36"/>
                          <w:szCs w:val="28"/>
                          <w:rtl/>
                        </w:rPr>
                      </w:pPr>
                      <w:r w:rsidRPr="00F43E3B">
                        <w:rPr>
                          <w:sz w:val="36"/>
                          <w:szCs w:val="28"/>
                        </w:rPr>
                        <w:t>Digital Egypt Pioneers Initiative (DEPI)</w:t>
                      </w:r>
                    </w:p>
                    <w:p w14:paraId="76C88551" w14:textId="0B2017D5" w:rsidR="00286C81" w:rsidRPr="00F43E3B" w:rsidRDefault="00286C81" w:rsidP="00286C81">
                      <w:pPr>
                        <w:pStyle w:val="Title"/>
                        <w:rPr>
                          <w:b/>
                          <w:bCs/>
                          <w:color w:val="FFFF00"/>
                          <w:sz w:val="56"/>
                        </w:rPr>
                      </w:pPr>
                      <w:r w:rsidRPr="00F43E3B">
                        <w:rPr>
                          <w:b/>
                          <w:bCs/>
                          <w:color w:val="FFFF00"/>
                          <w:sz w:val="56"/>
                        </w:rPr>
                        <w:t>Implementing VPN Solutions Project</w:t>
                      </w:r>
                    </w:p>
                    <w:p w14:paraId="2F5A7FDD" w14:textId="4CD810D2" w:rsidR="00286C81" w:rsidRPr="00F43E3B" w:rsidRDefault="00286C81" w:rsidP="00286C81">
                      <w:pPr>
                        <w:pStyle w:val="Title"/>
                        <w:rPr>
                          <w:sz w:val="36"/>
                          <w:szCs w:val="28"/>
                        </w:rPr>
                      </w:pPr>
                      <w:r w:rsidRPr="00F43E3B">
                        <w:rPr>
                          <w:sz w:val="36"/>
                          <w:szCs w:val="28"/>
                        </w:rPr>
                        <w:t>Fortinet Cybersecurity Engineer Track</w:t>
                      </w:r>
                    </w:p>
                  </w:txbxContent>
                </v:textbox>
                <w10:wrap anchorx="margin" anchory="page"/>
              </v:shape>
            </w:pict>
          </mc:Fallback>
        </mc:AlternateContent>
      </w:r>
      <w:r w:rsidR="00BF4049">
        <w:rPr>
          <w:noProof/>
        </w:rPr>
        <w:drawing>
          <wp:anchor distT="0" distB="0" distL="114300" distR="114300" simplePos="0" relativeHeight="251660288" behindDoc="0" locked="0" layoutInCell="1" allowOverlap="1" wp14:anchorId="51F1AE2B" wp14:editId="45900802">
            <wp:simplePos x="4775200" y="914400"/>
            <wp:positionH relativeFrom="margin">
              <wp:align>right</wp:align>
            </wp:positionH>
            <wp:positionV relativeFrom="margin">
              <wp:align>top</wp:align>
            </wp:positionV>
            <wp:extent cx="1840230" cy="925195"/>
            <wp:effectExtent l="0" t="0" r="7620" b="8255"/>
            <wp:wrapNone/>
            <wp:docPr id="1531566940"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6940" name="Picture 6" descr="A black background with white text&#10;&#10;AI-generated content may be incorrect."/>
                    <pic:cNvPicPr/>
                  </pic:nvPicPr>
                  <pic:blipFill>
                    <a:blip r:embed="rId12"/>
                    <a:stretch>
                      <a:fillRect/>
                    </a:stretch>
                  </pic:blipFill>
                  <pic:spPr>
                    <a:xfrm>
                      <a:off x="0" y="0"/>
                      <a:ext cx="1840230" cy="925195"/>
                    </a:xfrm>
                    <a:prstGeom prst="rect">
                      <a:avLst/>
                    </a:prstGeom>
                  </pic:spPr>
                </pic:pic>
              </a:graphicData>
            </a:graphic>
            <wp14:sizeRelH relativeFrom="page">
              <wp14:pctWidth>0</wp14:pctWidth>
            </wp14:sizeRelH>
            <wp14:sizeRelV relativeFrom="page">
              <wp14:pctHeight>0</wp14:pctHeight>
            </wp14:sizeRelV>
          </wp:anchor>
        </w:drawing>
      </w:r>
      <w:r w:rsidR="00BF4049">
        <w:rPr>
          <w:noProof/>
        </w:rPr>
        <w:drawing>
          <wp:anchor distT="0" distB="0" distL="114300" distR="114300" simplePos="0" relativeHeight="251659264" behindDoc="0" locked="0" layoutInCell="1" allowOverlap="1" wp14:anchorId="08002F71" wp14:editId="4CEC2789">
            <wp:simplePos x="914400" y="914400"/>
            <wp:positionH relativeFrom="margin">
              <wp:align>left</wp:align>
            </wp:positionH>
            <wp:positionV relativeFrom="margin">
              <wp:align>top</wp:align>
            </wp:positionV>
            <wp:extent cx="990600" cy="909955"/>
            <wp:effectExtent l="0" t="0" r="0" b="4445"/>
            <wp:wrapNone/>
            <wp:docPr id="474952793" name="Picture 5"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2793" name="Picture 5" descr="A logo of a globe with a graduation cap&#10;&#10;AI-generated content may be incorrect."/>
                    <pic:cNvPicPr/>
                  </pic:nvPicPr>
                  <pic:blipFill>
                    <a:blip r:embed="rId13"/>
                    <a:stretch>
                      <a:fillRect/>
                    </a:stretch>
                  </pic:blipFill>
                  <pic:spPr>
                    <a:xfrm>
                      <a:off x="0" y="0"/>
                      <a:ext cx="990600" cy="909955"/>
                    </a:xfrm>
                    <a:prstGeom prst="rect">
                      <a:avLst/>
                    </a:prstGeom>
                  </pic:spPr>
                </pic:pic>
              </a:graphicData>
            </a:graphic>
            <wp14:sizeRelH relativeFrom="page">
              <wp14:pctWidth>0</wp14:pctWidth>
            </wp14:sizeRelH>
            <wp14:sizeRelV relativeFrom="page">
              <wp14:pctHeight>0</wp14:pctHeight>
            </wp14:sizeRelV>
          </wp:anchor>
        </w:drawing>
      </w:r>
      <w:r w:rsidR="00975AFF">
        <w:t xml:space="preserve">  </w:t>
      </w:r>
    </w:p>
    <w:p w14:paraId="3E52D742" w14:textId="77777777" w:rsidR="00975AFF" w:rsidRDefault="00975AFF" w:rsidP="00BF4049"/>
    <w:p w14:paraId="665CF89F" w14:textId="77777777" w:rsidR="00975AFF" w:rsidRDefault="00975AFF" w:rsidP="00BF4049"/>
    <w:p w14:paraId="773DA872" w14:textId="77777777" w:rsidR="00975AFF" w:rsidRDefault="00975AFF" w:rsidP="00BF4049"/>
    <w:p w14:paraId="668D4025" w14:textId="77777777" w:rsidR="00975AFF" w:rsidRDefault="00975AFF" w:rsidP="00BF4049"/>
    <w:p w14:paraId="3A361DF5" w14:textId="77777777" w:rsidR="00975AFF" w:rsidRDefault="00975AFF" w:rsidP="00BF4049"/>
    <w:p w14:paraId="205ABD54" w14:textId="77777777" w:rsidR="00975AFF" w:rsidRDefault="00975AFF" w:rsidP="00BF4049"/>
    <w:p w14:paraId="1C6FE6E7" w14:textId="77777777" w:rsidR="00975AFF" w:rsidRDefault="00975AFF" w:rsidP="00BF4049"/>
    <w:p w14:paraId="1093A279" w14:textId="77777777" w:rsidR="00975AFF" w:rsidRDefault="00975AFF" w:rsidP="00BF4049"/>
    <w:p w14:paraId="69C0A381" w14:textId="77777777" w:rsidR="00975AFF" w:rsidRDefault="00975AFF" w:rsidP="00BF4049"/>
    <w:p w14:paraId="1AC4D63F" w14:textId="77777777" w:rsidR="00975AFF" w:rsidRDefault="00975AFF" w:rsidP="00BF4049"/>
    <w:p w14:paraId="3CEAF13E" w14:textId="77777777" w:rsidR="00975AFF" w:rsidRDefault="00975AFF" w:rsidP="00BF4049"/>
    <w:p w14:paraId="50050F6F" w14:textId="77777777" w:rsidR="00975AFF" w:rsidRDefault="00975AFF" w:rsidP="00BF4049"/>
    <w:p w14:paraId="186D76B7" w14:textId="77777777" w:rsidR="00975AFF" w:rsidRDefault="00975AFF" w:rsidP="00BF4049"/>
    <w:p w14:paraId="75ADAED4" w14:textId="77777777" w:rsidR="00975AFF" w:rsidRDefault="00975AFF" w:rsidP="00BF4049"/>
    <w:p w14:paraId="0E427DED" w14:textId="77777777" w:rsidR="00975AFF" w:rsidRDefault="00975AFF" w:rsidP="00BF4049"/>
    <w:p w14:paraId="2E2026A8" w14:textId="77777777" w:rsidR="00975AFF" w:rsidRDefault="00975AFF" w:rsidP="00BF4049"/>
    <w:p w14:paraId="65F8512E" w14:textId="77777777" w:rsidR="00975AFF" w:rsidRDefault="00975AFF" w:rsidP="00BF4049"/>
    <w:p w14:paraId="33D61FEB" w14:textId="77777777" w:rsidR="00975AFF" w:rsidRDefault="00975AFF" w:rsidP="00BF4049"/>
    <w:p w14:paraId="0765E08C" w14:textId="77777777" w:rsidR="00975AFF" w:rsidRDefault="00975AFF" w:rsidP="00BF4049"/>
    <w:p w14:paraId="197022F9" w14:textId="77777777" w:rsidR="00975AFF" w:rsidRDefault="00975AFF" w:rsidP="00BF4049"/>
    <w:p w14:paraId="08C46D92" w14:textId="77777777" w:rsidR="00975AFF" w:rsidRDefault="00975AFF" w:rsidP="00BF4049"/>
    <w:p w14:paraId="50B185C4" w14:textId="77777777" w:rsidR="00975AFF" w:rsidRDefault="00975AFF" w:rsidP="00BF4049"/>
    <w:p w14:paraId="62CCA0E9" w14:textId="77777777" w:rsidR="00975AFF" w:rsidRDefault="00975AFF" w:rsidP="00BF4049"/>
    <w:p w14:paraId="1760FA76" w14:textId="77777777" w:rsidR="00975AFF" w:rsidRDefault="00975AFF" w:rsidP="00BF4049"/>
    <w:p w14:paraId="75D8326D" w14:textId="77777777" w:rsidR="00975AFF" w:rsidRDefault="00975AFF" w:rsidP="00BF4049"/>
    <w:p w14:paraId="3DF5D16E" w14:textId="77777777" w:rsidR="00975AFF" w:rsidRDefault="00975AFF" w:rsidP="00BF4049"/>
    <w:p w14:paraId="220A2A77" w14:textId="77777777" w:rsidR="00001D09" w:rsidRPr="00FC0E35" w:rsidRDefault="00001D09" w:rsidP="00001D09">
      <w:pPr>
        <w:jc w:val="center"/>
        <w:rPr>
          <w:b/>
          <w:bCs/>
          <w:sz w:val="36"/>
          <w:szCs w:val="36"/>
        </w:rPr>
      </w:pPr>
      <w:r w:rsidRPr="00FC0E35">
        <w:rPr>
          <w:b/>
          <w:bCs/>
          <w:sz w:val="36"/>
          <w:szCs w:val="36"/>
        </w:rPr>
        <w:lastRenderedPageBreak/>
        <w:t>Project 3: Implementing VPN Solutions with FortiGate</w:t>
      </w:r>
    </w:p>
    <w:p w14:paraId="40C768E1" w14:textId="70955318" w:rsidR="00001D09" w:rsidRPr="00FC0E35" w:rsidRDefault="00001D09" w:rsidP="00FC0E35">
      <w:pPr>
        <w:pStyle w:val="ListParagraph"/>
        <w:numPr>
          <w:ilvl w:val="0"/>
          <w:numId w:val="26"/>
        </w:numPr>
        <w:rPr>
          <w:b/>
          <w:bCs/>
          <w:sz w:val="32"/>
          <w:szCs w:val="32"/>
        </w:rPr>
      </w:pPr>
      <w:r w:rsidRPr="00FC0E35">
        <w:rPr>
          <w:b/>
          <w:bCs/>
          <w:sz w:val="32"/>
          <w:szCs w:val="32"/>
        </w:rPr>
        <w:t>Introduction</w:t>
      </w:r>
    </w:p>
    <w:p w14:paraId="18BFCAAE" w14:textId="36317951" w:rsidR="00FC0E35" w:rsidRPr="00FC0E35" w:rsidRDefault="00FC0E35" w:rsidP="00FC0E35">
      <w:pPr>
        <w:ind w:left="360"/>
        <w:rPr>
          <w:sz w:val="24"/>
          <w:szCs w:val="24"/>
        </w:rPr>
      </w:pPr>
      <w:r w:rsidRPr="00FC0E35">
        <w:rPr>
          <w:sz w:val="24"/>
          <w:szCs w:val="24"/>
        </w:rPr>
        <w:t xml:space="preserve">This report presents the implementation and analysis of Virtual Private Network (VPN) solutions using FortiGate firewalls. It explores multiple VPN technologies, including SSL VPN and IPsec VPN, </w:t>
      </w:r>
      <w:r>
        <w:rPr>
          <w:sz w:val="24"/>
          <w:szCs w:val="24"/>
        </w:rPr>
        <w:t>as well as</w:t>
      </w:r>
      <w:r w:rsidRPr="00FC0E35">
        <w:rPr>
          <w:sz w:val="24"/>
          <w:szCs w:val="24"/>
        </w:rPr>
        <w:t xml:space="preserve"> their integration into Software-Defined Wide Area Network (SD-WAN) environments to enhance traffic performance and reliability.</w:t>
      </w:r>
    </w:p>
    <w:p w14:paraId="0DDE779E" w14:textId="10CF3700" w:rsidR="00001D09" w:rsidRPr="00FC0E35" w:rsidRDefault="00FC0E35" w:rsidP="00FC0E35">
      <w:pPr>
        <w:ind w:left="360"/>
        <w:rPr>
          <w:sz w:val="24"/>
          <w:szCs w:val="24"/>
        </w:rPr>
      </w:pPr>
      <w:r w:rsidRPr="00FC0E35">
        <w:rPr>
          <w:sz w:val="24"/>
          <w:szCs w:val="24"/>
        </w:rPr>
        <w:t>The project focuses on studying VPN concepts, designing secure and scalable network architectures, and developing step-by-step configuration procedures. Comprehensive testing and performance evaluation were conducted to verify the effectiveness of each solution. The primary objective of this work is to deliver a secure, efficient, and professionally documented VPN framework suitable for modern enterprise networks, ensuring confidentiality, integrity, and optimized connectivity across distributed environments.</w:t>
      </w:r>
    </w:p>
    <w:p w14:paraId="495C6457" w14:textId="77777777" w:rsidR="00001D09" w:rsidRPr="00FC0E35" w:rsidRDefault="00001D09" w:rsidP="00FC0E35">
      <w:pPr>
        <w:ind w:left="360"/>
        <w:rPr>
          <w:b/>
          <w:bCs/>
          <w:sz w:val="24"/>
          <w:szCs w:val="24"/>
        </w:rPr>
      </w:pPr>
    </w:p>
    <w:p w14:paraId="344B7C78" w14:textId="77777777" w:rsidR="00001D09" w:rsidRDefault="00001D09" w:rsidP="0062292E">
      <w:pPr>
        <w:rPr>
          <w:b/>
          <w:bCs/>
        </w:rPr>
      </w:pPr>
    </w:p>
    <w:p w14:paraId="56353734" w14:textId="77777777" w:rsidR="00001D09" w:rsidRDefault="00001D09" w:rsidP="0062292E">
      <w:pPr>
        <w:rPr>
          <w:b/>
          <w:bCs/>
        </w:rPr>
      </w:pPr>
    </w:p>
    <w:p w14:paraId="0538510A" w14:textId="77777777" w:rsidR="00001D09" w:rsidRDefault="00001D09" w:rsidP="0062292E">
      <w:pPr>
        <w:rPr>
          <w:b/>
          <w:bCs/>
        </w:rPr>
      </w:pPr>
    </w:p>
    <w:p w14:paraId="2709A142" w14:textId="77777777" w:rsidR="00001D09" w:rsidRDefault="00001D09" w:rsidP="0062292E">
      <w:pPr>
        <w:rPr>
          <w:b/>
          <w:bCs/>
        </w:rPr>
      </w:pPr>
    </w:p>
    <w:p w14:paraId="32FD8034" w14:textId="77777777" w:rsidR="00001D09" w:rsidRDefault="00001D09" w:rsidP="0062292E">
      <w:pPr>
        <w:rPr>
          <w:b/>
          <w:bCs/>
        </w:rPr>
      </w:pPr>
    </w:p>
    <w:p w14:paraId="315EF90E" w14:textId="77777777" w:rsidR="00001D09" w:rsidRDefault="00001D09" w:rsidP="0062292E">
      <w:pPr>
        <w:rPr>
          <w:b/>
          <w:bCs/>
        </w:rPr>
      </w:pPr>
    </w:p>
    <w:p w14:paraId="50DC762A" w14:textId="77777777" w:rsidR="00001D09" w:rsidRDefault="00001D09" w:rsidP="0062292E">
      <w:pPr>
        <w:rPr>
          <w:b/>
          <w:bCs/>
        </w:rPr>
      </w:pPr>
    </w:p>
    <w:p w14:paraId="13C21BDC" w14:textId="77777777" w:rsidR="00001D09" w:rsidRDefault="00001D09" w:rsidP="0062292E">
      <w:pPr>
        <w:rPr>
          <w:b/>
          <w:bCs/>
        </w:rPr>
      </w:pPr>
    </w:p>
    <w:p w14:paraId="3906A5BE" w14:textId="77777777" w:rsidR="00001D09" w:rsidRDefault="00001D09" w:rsidP="0062292E">
      <w:pPr>
        <w:rPr>
          <w:b/>
          <w:bCs/>
        </w:rPr>
      </w:pPr>
    </w:p>
    <w:p w14:paraId="5712A19F" w14:textId="77777777" w:rsidR="00FC0E35" w:rsidRDefault="00FC0E35" w:rsidP="0062292E">
      <w:pPr>
        <w:rPr>
          <w:b/>
          <w:bCs/>
        </w:rPr>
      </w:pPr>
    </w:p>
    <w:p w14:paraId="11731716" w14:textId="77777777" w:rsidR="0006165C" w:rsidRDefault="0006165C" w:rsidP="0062292E">
      <w:pPr>
        <w:rPr>
          <w:b/>
          <w:bCs/>
          <w:sz w:val="28"/>
          <w:szCs w:val="28"/>
        </w:rPr>
      </w:pPr>
    </w:p>
    <w:p w14:paraId="68C3B7D0" w14:textId="1979BC70" w:rsidR="0062292E" w:rsidRPr="00FC0E35" w:rsidRDefault="0062292E" w:rsidP="00FC0E35">
      <w:pPr>
        <w:pStyle w:val="ListParagraph"/>
        <w:numPr>
          <w:ilvl w:val="0"/>
          <w:numId w:val="26"/>
        </w:numPr>
        <w:rPr>
          <w:b/>
          <w:bCs/>
          <w:sz w:val="32"/>
          <w:szCs w:val="32"/>
        </w:rPr>
      </w:pPr>
      <w:r w:rsidRPr="00FC0E35">
        <w:rPr>
          <w:b/>
          <w:bCs/>
          <w:sz w:val="32"/>
          <w:szCs w:val="32"/>
        </w:rPr>
        <w:lastRenderedPageBreak/>
        <w:t>VPN Concepts and SSL VPN Configuration</w:t>
      </w:r>
    </w:p>
    <w:p w14:paraId="376FA498" w14:textId="554BD6CE" w:rsidR="0062292E" w:rsidRPr="00FC0E35" w:rsidRDefault="0062292E" w:rsidP="00FC0E35">
      <w:pPr>
        <w:pStyle w:val="ListParagraph"/>
        <w:numPr>
          <w:ilvl w:val="0"/>
          <w:numId w:val="27"/>
        </w:numPr>
        <w:rPr>
          <w:b/>
          <w:bCs/>
          <w:sz w:val="28"/>
          <w:szCs w:val="28"/>
        </w:rPr>
      </w:pPr>
      <w:r w:rsidRPr="00FC0E35">
        <w:rPr>
          <w:b/>
          <w:bCs/>
          <w:sz w:val="28"/>
          <w:szCs w:val="28"/>
        </w:rPr>
        <w:t>VPN Overview</w:t>
      </w:r>
    </w:p>
    <w:p w14:paraId="6B490FB2" w14:textId="77777777" w:rsidR="00001D09" w:rsidRPr="00FC0E35" w:rsidRDefault="00001D09" w:rsidP="00FC0E35">
      <w:pPr>
        <w:ind w:left="360"/>
        <w:rPr>
          <w:sz w:val="24"/>
          <w:szCs w:val="24"/>
        </w:rPr>
      </w:pPr>
      <w:r w:rsidRPr="00FC0E35">
        <w:rPr>
          <w:sz w:val="24"/>
          <w:szCs w:val="24"/>
        </w:rPr>
        <w:t xml:space="preserve">A </w:t>
      </w:r>
      <w:r w:rsidRPr="00FC0E35">
        <w:rPr>
          <w:b/>
          <w:bCs/>
          <w:sz w:val="24"/>
          <w:szCs w:val="24"/>
        </w:rPr>
        <w:t>Virtual Private Network (VPN)</w:t>
      </w:r>
      <w:r w:rsidRPr="00FC0E35">
        <w:rPr>
          <w:sz w:val="24"/>
          <w:szCs w:val="24"/>
        </w:rPr>
        <w:t xml:space="preserve"> is a secure communication technology that enables users or entire networks to connect over the public internet as if they were part of a single private network. It achieves this by creating an encrypted “tunnel” that protects data as it travels between devices or sites, preventing unauthorized access or interception. VPNs play a vital role in maintaining </w:t>
      </w:r>
      <w:r w:rsidRPr="00FC0E35">
        <w:rPr>
          <w:b/>
          <w:bCs/>
          <w:sz w:val="24"/>
          <w:szCs w:val="24"/>
        </w:rPr>
        <w:t>data confidentiality, integrity, and authentication</w:t>
      </w:r>
      <w:r w:rsidRPr="00FC0E35">
        <w:rPr>
          <w:sz w:val="24"/>
          <w:szCs w:val="24"/>
        </w:rPr>
        <w:t>, ensuring that sensitive information remains secure even when transmitted across untrusted networks.</w:t>
      </w:r>
    </w:p>
    <w:p w14:paraId="0CDF31F0" w14:textId="622CDF1E" w:rsidR="0062292E" w:rsidRPr="00FC0E35" w:rsidRDefault="00001D09" w:rsidP="00FC0E35">
      <w:pPr>
        <w:ind w:left="360"/>
        <w:rPr>
          <w:sz w:val="24"/>
          <w:szCs w:val="24"/>
        </w:rPr>
      </w:pPr>
      <w:r w:rsidRPr="00FC0E35">
        <w:rPr>
          <w:sz w:val="24"/>
          <w:szCs w:val="24"/>
        </w:rPr>
        <w:t>In modern organizations, VPNs are widely used to allow remote employees to access internal resources safely, to connect multiple branch offices securely, and to enable encrypted communication between data centers or cloud services. By using strong encryption algorithms and authentication methods, VPNs not only enhance network security but also support flexibility and productivity, allowing users to work securely from virtually anywhere.</w:t>
      </w:r>
    </w:p>
    <w:p w14:paraId="7FB1E703" w14:textId="77777777" w:rsidR="00001D09" w:rsidRPr="0062292E" w:rsidRDefault="00001D09" w:rsidP="00001D09"/>
    <w:p w14:paraId="698B878C" w14:textId="3025BE78" w:rsidR="0062292E" w:rsidRPr="00FC0E35" w:rsidRDefault="0062292E" w:rsidP="00FC0E35">
      <w:pPr>
        <w:pStyle w:val="ListParagraph"/>
        <w:numPr>
          <w:ilvl w:val="0"/>
          <w:numId w:val="27"/>
        </w:numPr>
        <w:rPr>
          <w:b/>
          <w:bCs/>
          <w:sz w:val="28"/>
          <w:szCs w:val="28"/>
        </w:rPr>
      </w:pPr>
      <w:r w:rsidRPr="00FC0E35">
        <w:rPr>
          <w:b/>
          <w:bCs/>
          <w:sz w:val="28"/>
          <w:szCs w:val="28"/>
        </w:rPr>
        <w:t>Types of VPNs and Their Use Cases</w:t>
      </w:r>
    </w:p>
    <w:tbl>
      <w:tblPr>
        <w:tblStyle w:val="GridTable4-Accent5"/>
        <w:tblW w:w="0" w:type="auto"/>
        <w:tblLook w:val="04A0" w:firstRow="1" w:lastRow="0" w:firstColumn="1" w:lastColumn="0" w:noHBand="0" w:noVBand="1"/>
      </w:tblPr>
      <w:tblGrid>
        <w:gridCol w:w="2527"/>
        <w:gridCol w:w="3769"/>
        <w:gridCol w:w="3054"/>
      </w:tblGrid>
      <w:tr w:rsidR="0062292E" w:rsidRPr="0062292E" w14:paraId="1FC8C0B7" w14:textId="77777777" w:rsidTr="00622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EB04" w14:textId="77777777" w:rsidR="0062292E" w:rsidRPr="00FC0E35" w:rsidRDefault="0062292E" w:rsidP="0062292E">
            <w:pPr>
              <w:spacing w:line="259" w:lineRule="auto"/>
              <w:rPr>
                <w:sz w:val="24"/>
                <w:szCs w:val="24"/>
              </w:rPr>
            </w:pPr>
            <w:r w:rsidRPr="00FC0E35">
              <w:rPr>
                <w:sz w:val="24"/>
                <w:szCs w:val="24"/>
              </w:rPr>
              <w:t>Type</w:t>
            </w:r>
          </w:p>
        </w:tc>
        <w:tc>
          <w:tcPr>
            <w:tcW w:w="0" w:type="auto"/>
            <w:hideMark/>
          </w:tcPr>
          <w:p w14:paraId="17D3B42C" w14:textId="77777777" w:rsidR="0062292E" w:rsidRPr="00FC0E35" w:rsidRDefault="0062292E" w:rsidP="0062292E">
            <w:pPr>
              <w:spacing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FC0E35">
              <w:rPr>
                <w:sz w:val="24"/>
                <w:szCs w:val="24"/>
              </w:rPr>
              <w:t>Description</w:t>
            </w:r>
          </w:p>
        </w:tc>
        <w:tc>
          <w:tcPr>
            <w:tcW w:w="0" w:type="auto"/>
            <w:hideMark/>
          </w:tcPr>
          <w:p w14:paraId="2FB3CCE9" w14:textId="77777777" w:rsidR="0062292E" w:rsidRPr="00FC0E35" w:rsidRDefault="0062292E" w:rsidP="0062292E">
            <w:pPr>
              <w:spacing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FC0E35">
              <w:rPr>
                <w:sz w:val="24"/>
                <w:szCs w:val="24"/>
              </w:rPr>
              <w:t>Use Case</w:t>
            </w:r>
          </w:p>
        </w:tc>
      </w:tr>
      <w:tr w:rsidR="0062292E" w:rsidRPr="0062292E" w14:paraId="58C3A359"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5FD8D" w14:textId="77777777" w:rsidR="0062292E" w:rsidRPr="00FC0E35" w:rsidRDefault="0062292E" w:rsidP="0062292E">
            <w:pPr>
              <w:spacing w:line="259" w:lineRule="auto"/>
              <w:rPr>
                <w:sz w:val="24"/>
                <w:szCs w:val="24"/>
              </w:rPr>
            </w:pPr>
            <w:r w:rsidRPr="00FC0E35">
              <w:rPr>
                <w:sz w:val="24"/>
                <w:szCs w:val="24"/>
              </w:rPr>
              <w:t>Remote Access VPN (Client-to-Site VPN)</w:t>
            </w:r>
          </w:p>
        </w:tc>
        <w:tc>
          <w:tcPr>
            <w:tcW w:w="0" w:type="auto"/>
            <w:hideMark/>
          </w:tcPr>
          <w:p w14:paraId="5C2CF897" w14:textId="77777777"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Connects individual users (like employees working remotely) securely to a company’s internal network using VPN client software.</w:t>
            </w:r>
          </w:p>
        </w:tc>
        <w:tc>
          <w:tcPr>
            <w:tcW w:w="0" w:type="auto"/>
            <w:hideMark/>
          </w:tcPr>
          <w:p w14:paraId="4449A820" w14:textId="146BFAF1"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Employees accessing company resources securely from home or while traveling.</w:t>
            </w:r>
          </w:p>
        </w:tc>
      </w:tr>
      <w:tr w:rsidR="0062292E" w:rsidRPr="0062292E" w14:paraId="666E3B09"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645E715C" w14:textId="77777777" w:rsidR="0062292E" w:rsidRPr="00FC0E35" w:rsidRDefault="0062292E" w:rsidP="0062292E">
            <w:pPr>
              <w:spacing w:line="259" w:lineRule="auto"/>
              <w:rPr>
                <w:sz w:val="24"/>
                <w:szCs w:val="24"/>
              </w:rPr>
            </w:pPr>
            <w:r w:rsidRPr="00FC0E35">
              <w:rPr>
                <w:sz w:val="24"/>
                <w:szCs w:val="24"/>
              </w:rPr>
              <w:t>Site-to-Site VPN</w:t>
            </w:r>
          </w:p>
        </w:tc>
        <w:tc>
          <w:tcPr>
            <w:tcW w:w="0" w:type="auto"/>
            <w:hideMark/>
          </w:tcPr>
          <w:p w14:paraId="162FC312" w14:textId="4D9A0018"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Connects two or more networks (e.g., branch offices) securely over the internet. Usually implemented between routers or firewalls.</w:t>
            </w:r>
          </w:p>
        </w:tc>
        <w:tc>
          <w:tcPr>
            <w:tcW w:w="0" w:type="auto"/>
            <w:hideMark/>
          </w:tcPr>
          <w:p w14:paraId="415B4B8D" w14:textId="7D9D0179"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Securely connecting branch offices or remote sites to headquarters.</w:t>
            </w:r>
          </w:p>
        </w:tc>
      </w:tr>
      <w:tr w:rsidR="0062292E" w:rsidRPr="0062292E" w14:paraId="39D9158F"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BA7CE" w14:textId="77777777" w:rsidR="0062292E" w:rsidRPr="00FC0E35" w:rsidRDefault="0062292E" w:rsidP="0062292E">
            <w:pPr>
              <w:spacing w:line="259" w:lineRule="auto"/>
              <w:rPr>
                <w:sz w:val="24"/>
                <w:szCs w:val="24"/>
              </w:rPr>
            </w:pPr>
            <w:r w:rsidRPr="00FC0E35">
              <w:rPr>
                <w:sz w:val="24"/>
                <w:szCs w:val="24"/>
              </w:rPr>
              <w:t>SSL VPN (Secure Sockets Layer VPN)</w:t>
            </w:r>
          </w:p>
        </w:tc>
        <w:tc>
          <w:tcPr>
            <w:tcW w:w="0" w:type="auto"/>
            <w:hideMark/>
          </w:tcPr>
          <w:p w14:paraId="5EC15403" w14:textId="77777777"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 xml:space="preserve">Uses HTTPS (port 443) to provide secure remote access via a web </w:t>
            </w:r>
            <w:r w:rsidRPr="00FC0E35">
              <w:rPr>
                <w:sz w:val="24"/>
                <w:szCs w:val="24"/>
              </w:rPr>
              <w:lastRenderedPageBreak/>
              <w:t>browser or client. It encrypts traffic using SSL/TLS protocols.</w:t>
            </w:r>
          </w:p>
        </w:tc>
        <w:tc>
          <w:tcPr>
            <w:tcW w:w="0" w:type="auto"/>
            <w:hideMark/>
          </w:tcPr>
          <w:p w14:paraId="39C0F08D" w14:textId="77777777"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lastRenderedPageBreak/>
              <w:t xml:space="preserve">Users who need access without installing special </w:t>
            </w:r>
            <w:r w:rsidRPr="00FC0E35">
              <w:rPr>
                <w:sz w:val="24"/>
                <w:szCs w:val="24"/>
              </w:rPr>
              <w:lastRenderedPageBreak/>
              <w:t>VPN clients (works through browsers).</w:t>
            </w:r>
          </w:p>
        </w:tc>
      </w:tr>
      <w:tr w:rsidR="0062292E" w:rsidRPr="0062292E" w14:paraId="36A273DC"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581CDB9A" w14:textId="77777777" w:rsidR="0062292E" w:rsidRPr="00FC0E35" w:rsidRDefault="0062292E" w:rsidP="0062292E">
            <w:pPr>
              <w:spacing w:line="259" w:lineRule="auto"/>
              <w:rPr>
                <w:sz w:val="24"/>
                <w:szCs w:val="24"/>
              </w:rPr>
            </w:pPr>
            <w:r w:rsidRPr="00FC0E35">
              <w:rPr>
                <w:sz w:val="24"/>
                <w:szCs w:val="24"/>
              </w:rPr>
              <w:lastRenderedPageBreak/>
              <w:t>IPsec VPN (Internet Protocol Security VPN)</w:t>
            </w:r>
          </w:p>
        </w:tc>
        <w:tc>
          <w:tcPr>
            <w:tcW w:w="0" w:type="auto"/>
            <w:hideMark/>
          </w:tcPr>
          <w:p w14:paraId="662175D0" w14:textId="42B657C0"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Uses the IPsec protocol suite to encrypt and authenticate IP packets between sites or devices. It operates at the network layer.</w:t>
            </w:r>
          </w:p>
        </w:tc>
        <w:tc>
          <w:tcPr>
            <w:tcW w:w="0" w:type="auto"/>
            <w:hideMark/>
          </w:tcPr>
          <w:p w14:paraId="2CB1A8B8" w14:textId="77777777"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Permanent, secure tunnels between offices or datacenters.</w:t>
            </w:r>
          </w:p>
        </w:tc>
      </w:tr>
      <w:tr w:rsidR="0062292E" w:rsidRPr="0062292E" w14:paraId="245EB983"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90AC" w14:textId="77777777" w:rsidR="0062292E" w:rsidRPr="00FC0E35" w:rsidRDefault="0062292E" w:rsidP="0062292E">
            <w:pPr>
              <w:spacing w:line="259" w:lineRule="auto"/>
              <w:rPr>
                <w:sz w:val="24"/>
                <w:szCs w:val="24"/>
              </w:rPr>
            </w:pPr>
            <w:r w:rsidRPr="00FC0E35">
              <w:rPr>
                <w:sz w:val="24"/>
                <w:szCs w:val="24"/>
              </w:rPr>
              <w:t>MPLS VPN (Multiprotocol Label Switching VPN)</w:t>
            </w:r>
          </w:p>
        </w:tc>
        <w:tc>
          <w:tcPr>
            <w:tcW w:w="0" w:type="auto"/>
            <w:hideMark/>
          </w:tcPr>
          <w:p w14:paraId="6811D07A" w14:textId="77777777"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Uses service provider networks to create private paths for enterprise traffic, ensuring reliability and QoS.</w:t>
            </w:r>
          </w:p>
        </w:tc>
        <w:tc>
          <w:tcPr>
            <w:tcW w:w="0" w:type="auto"/>
            <w:hideMark/>
          </w:tcPr>
          <w:p w14:paraId="0E77C8CB" w14:textId="45C9D8BB"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Large enterprises require scalable and reliable WAN connections.</w:t>
            </w:r>
          </w:p>
        </w:tc>
      </w:tr>
      <w:tr w:rsidR="0062292E" w:rsidRPr="0062292E" w14:paraId="1282EEB6" w14:textId="77777777" w:rsidTr="0062292E">
        <w:tc>
          <w:tcPr>
            <w:cnfStyle w:val="001000000000" w:firstRow="0" w:lastRow="0" w:firstColumn="1" w:lastColumn="0" w:oddVBand="0" w:evenVBand="0" w:oddHBand="0" w:evenHBand="0" w:firstRowFirstColumn="0" w:firstRowLastColumn="0" w:lastRowFirstColumn="0" w:lastRowLastColumn="0"/>
            <w:tcW w:w="0" w:type="auto"/>
            <w:hideMark/>
          </w:tcPr>
          <w:p w14:paraId="60FF9F0B" w14:textId="77777777" w:rsidR="0062292E" w:rsidRPr="00FC0E35" w:rsidRDefault="0062292E" w:rsidP="0062292E">
            <w:pPr>
              <w:spacing w:line="259" w:lineRule="auto"/>
              <w:rPr>
                <w:sz w:val="24"/>
                <w:szCs w:val="24"/>
              </w:rPr>
            </w:pPr>
            <w:r w:rsidRPr="00FC0E35">
              <w:rPr>
                <w:sz w:val="24"/>
                <w:szCs w:val="24"/>
              </w:rPr>
              <w:t>L2TP/IPsec VPN</w:t>
            </w:r>
          </w:p>
        </w:tc>
        <w:tc>
          <w:tcPr>
            <w:tcW w:w="0" w:type="auto"/>
            <w:hideMark/>
          </w:tcPr>
          <w:p w14:paraId="49855BA3" w14:textId="77777777"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Combines Layer 2 Tunneling Protocol with IPsec encryption. Often used for secure remote access.</w:t>
            </w:r>
          </w:p>
        </w:tc>
        <w:tc>
          <w:tcPr>
            <w:tcW w:w="0" w:type="auto"/>
            <w:hideMark/>
          </w:tcPr>
          <w:p w14:paraId="1C19529C" w14:textId="77777777" w:rsidR="0062292E" w:rsidRPr="00FC0E35" w:rsidRDefault="0062292E" w:rsidP="0062292E">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FC0E35">
              <w:rPr>
                <w:sz w:val="24"/>
                <w:szCs w:val="24"/>
              </w:rPr>
              <w:t>Legacy systems or networks requiring layer-2 tunneling.</w:t>
            </w:r>
          </w:p>
        </w:tc>
      </w:tr>
      <w:tr w:rsidR="0062292E" w:rsidRPr="0062292E" w14:paraId="0526E246" w14:textId="77777777" w:rsidTr="00622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6CE5" w14:textId="77777777" w:rsidR="0062292E" w:rsidRPr="00FC0E35" w:rsidRDefault="0062292E" w:rsidP="0062292E">
            <w:pPr>
              <w:spacing w:line="259" w:lineRule="auto"/>
              <w:rPr>
                <w:sz w:val="24"/>
                <w:szCs w:val="24"/>
              </w:rPr>
            </w:pPr>
            <w:r w:rsidRPr="00FC0E35">
              <w:rPr>
                <w:sz w:val="24"/>
                <w:szCs w:val="24"/>
              </w:rPr>
              <w:t>Cloud VPN</w:t>
            </w:r>
          </w:p>
        </w:tc>
        <w:tc>
          <w:tcPr>
            <w:tcW w:w="0" w:type="auto"/>
            <w:hideMark/>
          </w:tcPr>
          <w:p w14:paraId="2BBA708C" w14:textId="2A561026"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Extends on-premises networks securely to cloud services (AWS, Azure, etc.).</w:t>
            </w:r>
          </w:p>
        </w:tc>
        <w:tc>
          <w:tcPr>
            <w:tcW w:w="0" w:type="auto"/>
            <w:hideMark/>
          </w:tcPr>
          <w:p w14:paraId="2A7C7F28" w14:textId="77777777" w:rsidR="0062292E" w:rsidRPr="00FC0E35" w:rsidRDefault="0062292E" w:rsidP="0062292E">
            <w:pPr>
              <w:spacing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FC0E35">
              <w:rPr>
                <w:sz w:val="24"/>
                <w:szCs w:val="24"/>
              </w:rPr>
              <w:t>Hybrid cloud environments.</w:t>
            </w:r>
          </w:p>
        </w:tc>
      </w:tr>
    </w:tbl>
    <w:p w14:paraId="4F399801" w14:textId="77777777"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t>c) SSL VPN Overview</w:t>
      </w:r>
    </w:p>
    <w:p w14:paraId="6F8948AF" w14:textId="77777777" w:rsidR="0006165C" w:rsidRPr="0006165C" w:rsidRDefault="0006165C" w:rsidP="0006165C">
      <w:p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 xml:space="preserve">An </w:t>
      </w:r>
      <w:r w:rsidRPr="0006165C">
        <w:rPr>
          <w:rFonts w:eastAsia="Times New Roman" w:cstheme="minorHAnsi"/>
          <w:b/>
          <w:bCs/>
          <w:sz w:val="24"/>
          <w:szCs w:val="24"/>
        </w:rPr>
        <w:t>SSL VPN</w:t>
      </w:r>
      <w:r w:rsidRPr="0006165C">
        <w:rPr>
          <w:rFonts w:eastAsia="Times New Roman" w:cstheme="minorHAnsi"/>
          <w:sz w:val="24"/>
          <w:szCs w:val="24"/>
        </w:rPr>
        <w:t xml:space="preserve"> allows secure remote access to a private network using a standard web browser or a lightweight VPN client.</w:t>
      </w:r>
      <w:r w:rsidRPr="0006165C">
        <w:rPr>
          <w:rFonts w:eastAsia="Times New Roman" w:cstheme="minorHAnsi"/>
          <w:sz w:val="24"/>
          <w:szCs w:val="24"/>
        </w:rPr>
        <w:br/>
        <w:t xml:space="preserve">It operates over the </w:t>
      </w:r>
      <w:r w:rsidRPr="0006165C">
        <w:rPr>
          <w:rFonts w:eastAsia="Times New Roman" w:cstheme="minorHAnsi"/>
          <w:b/>
          <w:bCs/>
          <w:sz w:val="24"/>
          <w:szCs w:val="24"/>
        </w:rPr>
        <w:t>SSL/TLS protocol</w:t>
      </w:r>
      <w:r w:rsidRPr="0006165C">
        <w:rPr>
          <w:rFonts w:eastAsia="Times New Roman" w:cstheme="minorHAnsi"/>
          <w:sz w:val="24"/>
          <w:szCs w:val="24"/>
        </w:rPr>
        <w:t>, the same technology used to secure HTTPS websites.</w:t>
      </w:r>
      <w:r w:rsidRPr="0006165C">
        <w:rPr>
          <w:rFonts w:eastAsia="Times New Roman" w:cstheme="minorHAnsi"/>
          <w:sz w:val="24"/>
          <w:szCs w:val="24"/>
        </w:rPr>
        <w:br/>
        <w:t xml:space="preserve">Because it uses </w:t>
      </w:r>
      <w:r w:rsidRPr="0006165C">
        <w:rPr>
          <w:rFonts w:eastAsia="Times New Roman" w:cstheme="minorHAnsi"/>
          <w:b/>
          <w:bCs/>
          <w:sz w:val="24"/>
          <w:szCs w:val="24"/>
        </w:rPr>
        <w:t>port 443</w:t>
      </w:r>
      <w:r w:rsidRPr="0006165C">
        <w:rPr>
          <w:rFonts w:eastAsia="Times New Roman" w:cstheme="minorHAnsi"/>
          <w:sz w:val="24"/>
          <w:szCs w:val="24"/>
        </w:rPr>
        <w:t>, SSL VPN traffic can easily pass through most firewalls and NAT devices without requiring special configuration.</w:t>
      </w:r>
    </w:p>
    <w:p w14:paraId="00B66394" w14:textId="23E97448" w:rsidR="0006165C" w:rsidRPr="0006165C" w:rsidRDefault="0006165C" w:rsidP="0006165C">
      <w:p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SSL VPNs are ideal for organizations that want to enable secure access for remote employees, partners, or clients to internal applications, files, or systems via the internet.</w:t>
      </w:r>
    </w:p>
    <w:p w14:paraId="7016DDEF" w14:textId="5D360C74" w:rsidR="0006165C" w:rsidRDefault="0006165C" w:rsidP="0006165C">
      <w:pPr>
        <w:spacing w:before="0" w:line="240" w:lineRule="auto"/>
        <w:rPr>
          <w:rFonts w:eastAsia="Times New Roman" w:cstheme="minorHAnsi"/>
          <w:sz w:val="24"/>
          <w:szCs w:val="24"/>
        </w:rPr>
      </w:pPr>
    </w:p>
    <w:p w14:paraId="1DEACB6C" w14:textId="20604B5E" w:rsidR="0006165C" w:rsidRDefault="0006165C" w:rsidP="0006165C">
      <w:pPr>
        <w:spacing w:before="0" w:line="240" w:lineRule="auto"/>
        <w:rPr>
          <w:rFonts w:eastAsia="Times New Roman" w:cstheme="minorHAnsi"/>
          <w:sz w:val="24"/>
          <w:szCs w:val="24"/>
        </w:rPr>
      </w:pPr>
    </w:p>
    <w:p w14:paraId="45AB8AF2" w14:textId="6FEC489A" w:rsidR="0006165C" w:rsidRDefault="0006165C" w:rsidP="0006165C">
      <w:pPr>
        <w:spacing w:before="0" w:line="240" w:lineRule="auto"/>
        <w:rPr>
          <w:rFonts w:eastAsia="Times New Roman" w:cstheme="minorHAnsi"/>
          <w:sz w:val="24"/>
          <w:szCs w:val="24"/>
        </w:rPr>
      </w:pPr>
    </w:p>
    <w:p w14:paraId="13FD8B01" w14:textId="0FA68065" w:rsidR="0006165C" w:rsidRDefault="0006165C" w:rsidP="0006165C">
      <w:pPr>
        <w:spacing w:before="0" w:line="240" w:lineRule="auto"/>
        <w:rPr>
          <w:rFonts w:eastAsia="Times New Roman" w:cstheme="minorHAnsi"/>
          <w:sz w:val="24"/>
          <w:szCs w:val="24"/>
        </w:rPr>
      </w:pPr>
    </w:p>
    <w:p w14:paraId="70798259" w14:textId="293816B6" w:rsidR="0006165C" w:rsidRDefault="0006165C" w:rsidP="0006165C">
      <w:pPr>
        <w:spacing w:before="0" w:line="240" w:lineRule="auto"/>
        <w:rPr>
          <w:rFonts w:eastAsia="Times New Roman" w:cstheme="minorHAnsi"/>
          <w:sz w:val="24"/>
          <w:szCs w:val="24"/>
        </w:rPr>
      </w:pPr>
      <w:r>
        <w:rPr>
          <w:noProof/>
        </w:rPr>
        <w:lastRenderedPageBreak/>
        <w:drawing>
          <wp:anchor distT="0" distB="0" distL="114300" distR="114300" simplePos="0" relativeHeight="251664384" behindDoc="0" locked="0" layoutInCell="1" allowOverlap="1" wp14:anchorId="7663919D" wp14:editId="40266226">
            <wp:simplePos x="0" y="0"/>
            <wp:positionH relativeFrom="column">
              <wp:posOffset>938143</wp:posOffset>
            </wp:positionH>
            <wp:positionV relativeFrom="paragraph">
              <wp:posOffset>-311951</wp:posOffset>
            </wp:positionV>
            <wp:extent cx="3662984" cy="1646197"/>
            <wp:effectExtent l="0" t="0" r="0" b="0"/>
            <wp:wrapNone/>
            <wp:docPr id="109027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2984" cy="16461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E1C9C" w14:textId="77777777" w:rsidR="0006165C" w:rsidRPr="0006165C" w:rsidRDefault="0006165C" w:rsidP="0006165C">
      <w:pPr>
        <w:spacing w:before="0" w:line="240" w:lineRule="auto"/>
        <w:rPr>
          <w:rFonts w:eastAsia="Times New Roman" w:cstheme="minorHAnsi"/>
          <w:sz w:val="24"/>
          <w:szCs w:val="24"/>
        </w:rPr>
      </w:pPr>
    </w:p>
    <w:p w14:paraId="416ECF81" w14:textId="62D547B0" w:rsidR="0006165C" w:rsidRDefault="0006165C" w:rsidP="0006165C">
      <w:pPr>
        <w:spacing w:before="100" w:beforeAutospacing="1" w:after="100" w:afterAutospacing="1" w:line="240" w:lineRule="auto"/>
        <w:outlineLvl w:val="2"/>
        <w:rPr>
          <w:rFonts w:eastAsia="Times New Roman" w:cstheme="minorHAnsi"/>
          <w:b/>
          <w:bCs/>
          <w:sz w:val="28"/>
          <w:szCs w:val="28"/>
        </w:rPr>
      </w:pPr>
    </w:p>
    <w:p w14:paraId="2D476366" w14:textId="77777777" w:rsidR="0006165C" w:rsidRDefault="0006165C" w:rsidP="0006165C">
      <w:pPr>
        <w:spacing w:before="100" w:beforeAutospacing="1" w:after="100" w:afterAutospacing="1" w:line="240" w:lineRule="auto"/>
        <w:outlineLvl w:val="2"/>
        <w:rPr>
          <w:rFonts w:eastAsia="Times New Roman" w:cstheme="minorHAnsi"/>
          <w:b/>
          <w:bCs/>
          <w:sz w:val="28"/>
          <w:szCs w:val="28"/>
        </w:rPr>
      </w:pPr>
    </w:p>
    <w:p w14:paraId="384D0A5E" w14:textId="7EE38327"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t>d) Why SSL VPN?</w:t>
      </w:r>
    </w:p>
    <w:p w14:paraId="7E9396C8" w14:textId="441E3008" w:rsidR="0006165C" w:rsidRPr="0006165C" w:rsidRDefault="0006165C" w:rsidP="0006165C">
      <w:pPr>
        <w:numPr>
          <w:ilvl w:val="0"/>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Uses HTTPS (port 443) — easily passes through firewalls.</w:t>
      </w:r>
    </w:p>
    <w:p w14:paraId="7F0C604D" w14:textId="77777777" w:rsidR="0006165C" w:rsidRPr="0006165C" w:rsidRDefault="0006165C" w:rsidP="0006165C">
      <w:pPr>
        <w:numPr>
          <w:ilvl w:val="0"/>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Provides user-based authentication and access control.</w:t>
      </w:r>
    </w:p>
    <w:p w14:paraId="18D76EAC" w14:textId="24B6246F" w:rsidR="0006165C" w:rsidRPr="0006165C" w:rsidRDefault="0006165C" w:rsidP="0006165C">
      <w:pPr>
        <w:numPr>
          <w:ilvl w:val="0"/>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Doesn’t require a special client (works in browsers).</w:t>
      </w:r>
    </w:p>
    <w:p w14:paraId="1BBD8A56" w14:textId="77777777" w:rsidR="0006165C" w:rsidRPr="0006165C" w:rsidRDefault="0006165C" w:rsidP="0006165C">
      <w:pPr>
        <w:numPr>
          <w:ilvl w:val="0"/>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 xml:space="preserve">Offers </w:t>
      </w:r>
      <w:r w:rsidRPr="0006165C">
        <w:rPr>
          <w:rFonts w:eastAsia="Times New Roman" w:cstheme="minorHAnsi"/>
          <w:b/>
          <w:bCs/>
          <w:sz w:val="24"/>
          <w:szCs w:val="24"/>
        </w:rPr>
        <w:t>two operation modes</w:t>
      </w:r>
      <w:r w:rsidRPr="0006165C">
        <w:rPr>
          <w:rFonts w:eastAsia="Times New Roman" w:cstheme="minorHAnsi"/>
          <w:sz w:val="24"/>
          <w:szCs w:val="24"/>
        </w:rPr>
        <w:t>:</w:t>
      </w:r>
    </w:p>
    <w:p w14:paraId="5170D484" w14:textId="77777777" w:rsidR="0006165C" w:rsidRPr="0006165C" w:rsidRDefault="0006165C" w:rsidP="0006165C">
      <w:pPr>
        <w:numPr>
          <w:ilvl w:val="1"/>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Web Mode:</w:t>
      </w:r>
      <w:r w:rsidRPr="0006165C">
        <w:rPr>
          <w:rFonts w:eastAsia="Times New Roman" w:cstheme="minorHAnsi"/>
          <w:sz w:val="24"/>
          <w:szCs w:val="24"/>
        </w:rPr>
        <w:t xml:space="preserve"> Access via web portal.</w:t>
      </w:r>
    </w:p>
    <w:p w14:paraId="3908E2C8" w14:textId="0BC6C3B3" w:rsidR="0006165C" w:rsidRPr="0006165C" w:rsidRDefault="0006165C" w:rsidP="0006165C">
      <w:pPr>
        <w:numPr>
          <w:ilvl w:val="1"/>
          <w:numId w:val="29"/>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Tunnel Mode:</w:t>
      </w:r>
      <w:r w:rsidRPr="0006165C">
        <w:rPr>
          <w:rFonts w:eastAsia="Times New Roman" w:cstheme="minorHAnsi"/>
          <w:sz w:val="24"/>
          <w:szCs w:val="24"/>
        </w:rPr>
        <w:t xml:space="preserve"> Full network access using VPN client (e.g., FortiClient).</w:t>
      </w:r>
    </w:p>
    <w:p w14:paraId="24F0D26C" w14:textId="77777777"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t>e) How SSL VPN Works</w:t>
      </w:r>
    </w:p>
    <w:p w14:paraId="45C542D0" w14:textId="77777777" w:rsidR="0006165C" w:rsidRPr="0006165C" w:rsidRDefault="0006165C" w:rsidP="0006165C">
      <w:pPr>
        <w:numPr>
          <w:ilvl w:val="0"/>
          <w:numId w:val="36"/>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The user connects to the SSL VPN gateway (FortiGate) through a web browser or the FortiClient VPN application.</w:t>
      </w:r>
    </w:p>
    <w:p w14:paraId="3BA10DA3" w14:textId="3FB3751C" w:rsidR="0006165C" w:rsidRPr="0006165C" w:rsidRDefault="0006165C" w:rsidP="0006165C">
      <w:pPr>
        <w:numPr>
          <w:ilvl w:val="0"/>
          <w:numId w:val="36"/>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 xml:space="preserve">A secure tunnel is established using </w:t>
      </w:r>
      <w:r w:rsidRPr="0006165C">
        <w:rPr>
          <w:rFonts w:eastAsia="Times New Roman" w:cstheme="minorHAnsi"/>
          <w:b/>
          <w:bCs/>
          <w:sz w:val="24"/>
          <w:szCs w:val="24"/>
        </w:rPr>
        <w:t>SSL/TLS encryption</w:t>
      </w:r>
      <w:r w:rsidRPr="0006165C">
        <w:rPr>
          <w:rFonts w:eastAsia="Times New Roman" w:cstheme="minorHAnsi"/>
          <w:sz w:val="24"/>
          <w:szCs w:val="24"/>
        </w:rPr>
        <w:t>.</w:t>
      </w:r>
    </w:p>
    <w:p w14:paraId="2C950B85" w14:textId="77777777" w:rsidR="0006165C" w:rsidRPr="0006165C" w:rsidRDefault="0006165C" w:rsidP="0006165C">
      <w:pPr>
        <w:numPr>
          <w:ilvl w:val="0"/>
          <w:numId w:val="36"/>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The FortiGate authenticates the user (via local credentials, LDAP, or RADIUS).</w:t>
      </w:r>
    </w:p>
    <w:p w14:paraId="10633724" w14:textId="38175F06" w:rsidR="0006165C" w:rsidRPr="0006165C" w:rsidRDefault="0006165C" w:rsidP="0006165C">
      <w:pPr>
        <w:numPr>
          <w:ilvl w:val="0"/>
          <w:numId w:val="36"/>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The user gains access to internal resources based on permissions.</w:t>
      </w:r>
    </w:p>
    <w:p w14:paraId="49471B0C" w14:textId="77777777"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t>f) SSL VPN Modes</w:t>
      </w:r>
    </w:p>
    <w:p w14:paraId="47E57353" w14:textId="77777777" w:rsidR="0006165C" w:rsidRPr="0006165C" w:rsidRDefault="0006165C" w:rsidP="001D39E6">
      <w:pPr>
        <w:spacing w:before="100" w:beforeAutospacing="1" w:after="100" w:afterAutospacing="1" w:line="240" w:lineRule="auto"/>
        <w:ind w:left="360"/>
        <w:rPr>
          <w:rFonts w:eastAsia="Times New Roman" w:cstheme="minorHAnsi"/>
          <w:sz w:val="24"/>
          <w:szCs w:val="24"/>
        </w:rPr>
      </w:pPr>
      <w:r w:rsidRPr="0006165C">
        <w:rPr>
          <w:rFonts w:eastAsia="Times New Roman" w:cstheme="minorHAnsi"/>
          <w:b/>
          <w:bCs/>
          <w:sz w:val="24"/>
          <w:szCs w:val="24"/>
        </w:rPr>
        <w:t>1. Web Mode</w:t>
      </w:r>
    </w:p>
    <w:p w14:paraId="48861A6F" w14:textId="77777777" w:rsidR="0006165C" w:rsidRPr="0006165C" w:rsidRDefault="0006165C" w:rsidP="001D39E6">
      <w:pPr>
        <w:numPr>
          <w:ilvl w:val="0"/>
          <w:numId w:val="31"/>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Users log in via a web browser (e.g., https://&lt;public-ip&gt;:443).</w:t>
      </w:r>
    </w:p>
    <w:p w14:paraId="5BB0E1A6" w14:textId="77777777" w:rsidR="0006165C" w:rsidRPr="0006165C" w:rsidRDefault="0006165C" w:rsidP="001D39E6">
      <w:pPr>
        <w:numPr>
          <w:ilvl w:val="0"/>
          <w:numId w:val="31"/>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Access specific applications such as email, file servers, or web tools.</w:t>
      </w:r>
    </w:p>
    <w:p w14:paraId="2BCD8887" w14:textId="77777777" w:rsidR="0006165C" w:rsidRPr="0006165C" w:rsidRDefault="0006165C" w:rsidP="001D39E6">
      <w:pPr>
        <w:numPr>
          <w:ilvl w:val="0"/>
          <w:numId w:val="31"/>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Simple, clientless, and ideal for restricted access.</w:t>
      </w:r>
    </w:p>
    <w:p w14:paraId="06FB7A1D" w14:textId="31D5F28D" w:rsidR="0006165C" w:rsidRPr="0006165C" w:rsidRDefault="0006165C" w:rsidP="001D39E6">
      <w:pPr>
        <w:spacing w:before="100" w:beforeAutospacing="1" w:after="100" w:afterAutospacing="1" w:line="240" w:lineRule="auto"/>
        <w:ind w:left="360"/>
        <w:rPr>
          <w:rFonts w:eastAsia="Times New Roman" w:cstheme="minorHAnsi"/>
          <w:sz w:val="24"/>
          <w:szCs w:val="24"/>
        </w:rPr>
      </w:pPr>
      <w:r w:rsidRPr="0006165C">
        <w:rPr>
          <w:rFonts w:eastAsia="Times New Roman" w:cstheme="minorHAnsi"/>
          <w:b/>
          <w:bCs/>
          <w:sz w:val="24"/>
          <w:szCs w:val="24"/>
        </w:rPr>
        <w:t>2. Tunnel Mode</w:t>
      </w:r>
    </w:p>
    <w:p w14:paraId="7888608E" w14:textId="77777777" w:rsidR="0006165C" w:rsidRPr="0006165C" w:rsidRDefault="0006165C" w:rsidP="001D39E6">
      <w:pPr>
        <w:numPr>
          <w:ilvl w:val="0"/>
          <w:numId w:val="32"/>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Requires a VPN client (FortiClient).</w:t>
      </w:r>
    </w:p>
    <w:p w14:paraId="22ED265E" w14:textId="1985B2DE" w:rsidR="0006165C" w:rsidRPr="0006165C" w:rsidRDefault="0006165C" w:rsidP="001D39E6">
      <w:pPr>
        <w:numPr>
          <w:ilvl w:val="0"/>
          <w:numId w:val="32"/>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Establishes a full network tunnel between the device and internal LAN.</w:t>
      </w:r>
    </w:p>
    <w:p w14:paraId="4AE5108D" w14:textId="192F3B37" w:rsidR="0006165C" w:rsidRPr="0006165C" w:rsidRDefault="0006165C" w:rsidP="001D39E6">
      <w:pPr>
        <w:numPr>
          <w:ilvl w:val="0"/>
          <w:numId w:val="32"/>
        </w:numPr>
        <w:tabs>
          <w:tab w:val="clear" w:pos="720"/>
          <w:tab w:val="num" w:pos="1080"/>
        </w:tabs>
        <w:spacing w:before="100" w:beforeAutospacing="1" w:after="100" w:afterAutospacing="1" w:line="240" w:lineRule="auto"/>
        <w:ind w:left="1080"/>
        <w:rPr>
          <w:rFonts w:eastAsia="Times New Roman" w:cstheme="minorHAnsi"/>
          <w:sz w:val="24"/>
          <w:szCs w:val="24"/>
        </w:rPr>
      </w:pPr>
      <w:r w:rsidRPr="0006165C">
        <w:rPr>
          <w:rFonts w:eastAsia="Times New Roman" w:cstheme="minorHAnsi"/>
          <w:sz w:val="24"/>
          <w:szCs w:val="24"/>
        </w:rPr>
        <w:t>Suitable for IT staff or users who need wide access.</w:t>
      </w:r>
    </w:p>
    <w:p w14:paraId="50B8DED8" w14:textId="77777777"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lastRenderedPageBreak/>
        <w:t>g) Advantages of SSL VPN</w:t>
      </w:r>
    </w:p>
    <w:p w14:paraId="5F49D457" w14:textId="77777777" w:rsidR="0006165C" w:rsidRPr="0006165C" w:rsidRDefault="0006165C" w:rsidP="0006165C">
      <w:pPr>
        <w:numPr>
          <w:ilvl w:val="0"/>
          <w:numId w:val="33"/>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Ease of Use:</w:t>
      </w:r>
      <w:r w:rsidRPr="0006165C">
        <w:rPr>
          <w:rFonts w:eastAsia="Times New Roman" w:cstheme="minorHAnsi"/>
          <w:sz w:val="24"/>
          <w:szCs w:val="24"/>
        </w:rPr>
        <w:t xml:space="preserve"> Browser-based and simple to deploy.</w:t>
      </w:r>
    </w:p>
    <w:p w14:paraId="2E63FF93" w14:textId="7DE94B93" w:rsidR="0006165C" w:rsidRPr="0006165C" w:rsidRDefault="0006165C" w:rsidP="0006165C">
      <w:pPr>
        <w:numPr>
          <w:ilvl w:val="0"/>
          <w:numId w:val="33"/>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Strong Encryption:</w:t>
      </w:r>
      <w:r w:rsidRPr="0006165C">
        <w:rPr>
          <w:rFonts w:eastAsia="Times New Roman" w:cstheme="minorHAnsi"/>
          <w:sz w:val="24"/>
          <w:szCs w:val="24"/>
        </w:rPr>
        <w:t xml:space="preserve"> SSL/TLS ensures data security.</w:t>
      </w:r>
    </w:p>
    <w:p w14:paraId="4D506871" w14:textId="77777777" w:rsidR="0006165C" w:rsidRPr="0006165C" w:rsidRDefault="0006165C" w:rsidP="0006165C">
      <w:pPr>
        <w:numPr>
          <w:ilvl w:val="0"/>
          <w:numId w:val="33"/>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Flexible Access:</w:t>
      </w:r>
      <w:r w:rsidRPr="0006165C">
        <w:rPr>
          <w:rFonts w:eastAsia="Times New Roman" w:cstheme="minorHAnsi"/>
          <w:sz w:val="24"/>
          <w:szCs w:val="24"/>
        </w:rPr>
        <w:t xml:space="preserve"> Supports both web and tunnel modes.</w:t>
      </w:r>
    </w:p>
    <w:p w14:paraId="20C3A02D" w14:textId="77777777" w:rsidR="0006165C" w:rsidRPr="0006165C" w:rsidRDefault="0006165C" w:rsidP="0006165C">
      <w:pPr>
        <w:numPr>
          <w:ilvl w:val="0"/>
          <w:numId w:val="33"/>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Firewall-Friendly:</w:t>
      </w:r>
      <w:r w:rsidRPr="0006165C">
        <w:rPr>
          <w:rFonts w:eastAsia="Times New Roman" w:cstheme="minorHAnsi"/>
          <w:sz w:val="24"/>
          <w:szCs w:val="24"/>
        </w:rPr>
        <w:t xml:space="preserve"> Uses standard HTTPS ports.</w:t>
      </w:r>
    </w:p>
    <w:p w14:paraId="50A65643" w14:textId="3265CB9D" w:rsidR="0006165C" w:rsidRPr="0006165C" w:rsidRDefault="0006165C" w:rsidP="0006165C">
      <w:pPr>
        <w:numPr>
          <w:ilvl w:val="0"/>
          <w:numId w:val="33"/>
        </w:num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Integrated Authentication:</w:t>
      </w:r>
      <w:r w:rsidRPr="0006165C">
        <w:rPr>
          <w:rFonts w:eastAsia="Times New Roman" w:cstheme="minorHAnsi"/>
          <w:sz w:val="24"/>
          <w:szCs w:val="24"/>
        </w:rPr>
        <w:t xml:space="preserve"> Supports LDAP, RADIUS, and 2FA.</w:t>
      </w:r>
    </w:p>
    <w:p w14:paraId="7FED196A" w14:textId="525CE412"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r w:rsidRPr="0006165C">
        <w:rPr>
          <w:rFonts w:eastAsia="Times New Roman" w:cstheme="minorHAnsi"/>
          <w:b/>
          <w:bCs/>
          <w:sz w:val="28"/>
          <w:szCs w:val="28"/>
        </w:rPr>
        <w:t>h) Common Use Cases</w:t>
      </w:r>
    </w:p>
    <w:p w14:paraId="45F4F41D" w14:textId="77777777" w:rsidR="0006165C" w:rsidRPr="0006165C" w:rsidRDefault="0006165C" w:rsidP="0006165C">
      <w:pPr>
        <w:numPr>
          <w:ilvl w:val="0"/>
          <w:numId w:val="34"/>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Secure access for remote employees.</w:t>
      </w:r>
    </w:p>
    <w:p w14:paraId="6145D912" w14:textId="77777777" w:rsidR="0006165C" w:rsidRPr="0006165C" w:rsidRDefault="0006165C" w:rsidP="0006165C">
      <w:pPr>
        <w:numPr>
          <w:ilvl w:val="0"/>
          <w:numId w:val="34"/>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Temporary access for partners or vendors.</w:t>
      </w:r>
    </w:p>
    <w:p w14:paraId="1875A251" w14:textId="6C07C524" w:rsidR="0006165C" w:rsidRPr="0006165C" w:rsidRDefault="0006165C" w:rsidP="0006165C">
      <w:pPr>
        <w:numPr>
          <w:ilvl w:val="0"/>
          <w:numId w:val="34"/>
        </w:numPr>
        <w:spacing w:before="100" w:beforeAutospacing="1" w:after="100" w:afterAutospacing="1" w:line="240" w:lineRule="auto"/>
        <w:rPr>
          <w:rFonts w:eastAsia="Times New Roman" w:cstheme="minorHAnsi"/>
          <w:sz w:val="24"/>
          <w:szCs w:val="24"/>
        </w:rPr>
      </w:pPr>
      <w:r w:rsidRPr="0006165C">
        <w:rPr>
          <w:rFonts w:eastAsia="Times New Roman" w:cstheme="minorHAnsi"/>
          <w:sz w:val="24"/>
          <w:szCs w:val="24"/>
        </w:rPr>
        <w:t>Remote troubleshooting and system administration.</w:t>
      </w:r>
    </w:p>
    <w:p w14:paraId="73E0B2C6" w14:textId="1E2AFF3F" w:rsidR="0006165C" w:rsidRPr="0006165C" w:rsidRDefault="0006165C" w:rsidP="0006165C">
      <w:pPr>
        <w:spacing w:before="100" w:beforeAutospacing="1" w:after="100" w:afterAutospacing="1" w:line="240" w:lineRule="auto"/>
        <w:outlineLvl w:val="2"/>
        <w:rPr>
          <w:rFonts w:eastAsia="Times New Roman" w:cstheme="minorHAnsi"/>
          <w:b/>
          <w:bCs/>
          <w:sz w:val="28"/>
          <w:szCs w:val="28"/>
        </w:rPr>
      </w:pPr>
      <w:proofErr w:type="spellStart"/>
      <w:r w:rsidRPr="0006165C">
        <w:rPr>
          <w:rFonts w:eastAsia="Times New Roman" w:cstheme="minorHAnsi"/>
          <w:b/>
          <w:bCs/>
          <w:sz w:val="28"/>
          <w:szCs w:val="28"/>
        </w:rPr>
        <w:t>i</w:t>
      </w:r>
      <w:proofErr w:type="spellEnd"/>
      <w:r w:rsidRPr="0006165C">
        <w:rPr>
          <w:rFonts w:eastAsia="Times New Roman" w:cstheme="minorHAnsi"/>
          <w:b/>
          <w:bCs/>
          <w:sz w:val="28"/>
          <w:szCs w:val="28"/>
        </w:rPr>
        <w:t>) SSL VPN Configuration on FortiGate</w:t>
      </w:r>
    </w:p>
    <w:p w14:paraId="0E373C5C" w14:textId="18E58D63" w:rsidR="0006165C" w:rsidRPr="0006165C" w:rsidRDefault="0006165C" w:rsidP="0006165C">
      <w:p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Objective:</w:t>
      </w:r>
      <w:r w:rsidRPr="0006165C">
        <w:rPr>
          <w:rFonts w:eastAsia="Times New Roman" w:cstheme="minorHAnsi"/>
          <w:sz w:val="24"/>
          <w:szCs w:val="24"/>
        </w:rPr>
        <w:t xml:space="preserve"> Configure an SSL VPN to allow remote users to access internal network resources securely.</w:t>
      </w:r>
    </w:p>
    <w:p w14:paraId="78135495" w14:textId="58ABB122" w:rsidR="0006165C" w:rsidRPr="0006165C" w:rsidRDefault="0006165C" w:rsidP="0006165C">
      <w:pPr>
        <w:spacing w:before="100" w:beforeAutospacing="1" w:after="100" w:afterAutospacing="1" w:line="240" w:lineRule="auto"/>
        <w:rPr>
          <w:rFonts w:eastAsia="Times New Roman" w:cstheme="minorHAnsi"/>
          <w:sz w:val="24"/>
          <w:szCs w:val="24"/>
        </w:rPr>
      </w:pPr>
      <w:r w:rsidRPr="0006165C">
        <w:rPr>
          <w:rFonts w:eastAsia="Times New Roman" w:cstheme="minorHAnsi"/>
          <w:b/>
          <w:bCs/>
          <w:sz w:val="24"/>
          <w:szCs w:val="24"/>
        </w:rPr>
        <w:t>Steps:</w:t>
      </w:r>
    </w:p>
    <w:p w14:paraId="679CE4B4" w14:textId="73CF1E5A" w:rsidR="00686F45" w:rsidRDefault="0006165C" w:rsidP="008812F3">
      <w:r>
        <w:t>---------------------------------------</w:t>
      </w:r>
    </w:p>
    <w:p w14:paraId="19E06A17" w14:textId="77777777" w:rsidR="001D39E6" w:rsidRDefault="001D39E6" w:rsidP="008812F3"/>
    <w:p w14:paraId="49D620AF" w14:textId="77777777" w:rsidR="001D39E6" w:rsidRDefault="001D39E6" w:rsidP="008812F3"/>
    <w:p w14:paraId="34AEB1DF" w14:textId="77777777" w:rsidR="001D39E6" w:rsidRDefault="001D39E6" w:rsidP="008812F3"/>
    <w:p w14:paraId="39A01B45" w14:textId="77777777" w:rsidR="001D39E6" w:rsidRDefault="001D39E6" w:rsidP="008812F3"/>
    <w:p w14:paraId="7B82B766" w14:textId="77777777" w:rsidR="001D39E6" w:rsidRDefault="001D39E6" w:rsidP="008812F3"/>
    <w:p w14:paraId="29353DA4" w14:textId="77777777" w:rsidR="001D39E6" w:rsidRDefault="001D39E6" w:rsidP="008812F3"/>
    <w:p w14:paraId="3012CB8E" w14:textId="77777777" w:rsidR="001D39E6" w:rsidRDefault="001D39E6" w:rsidP="008812F3"/>
    <w:p w14:paraId="19C795C2" w14:textId="77777777" w:rsidR="001D39E6" w:rsidRDefault="001D39E6" w:rsidP="008812F3"/>
    <w:p w14:paraId="6E6DAF04" w14:textId="77777777" w:rsidR="001D39E6" w:rsidRDefault="001D39E6" w:rsidP="008812F3"/>
    <w:p w14:paraId="329F8078" w14:textId="77777777" w:rsidR="001D39E6" w:rsidRDefault="001D39E6" w:rsidP="008812F3"/>
    <w:p w14:paraId="0ED0A449" w14:textId="73381C0E" w:rsidR="001D39E6" w:rsidRPr="001D39E6" w:rsidRDefault="001D39E6" w:rsidP="001D39E6">
      <w:pPr>
        <w:pStyle w:val="ListParagraph"/>
        <w:numPr>
          <w:ilvl w:val="0"/>
          <w:numId w:val="26"/>
        </w:numPr>
        <w:rPr>
          <w:b/>
          <w:bCs/>
          <w:sz w:val="32"/>
          <w:szCs w:val="32"/>
        </w:rPr>
      </w:pPr>
      <w:r w:rsidRPr="001D39E6">
        <w:rPr>
          <w:b/>
          <w:bCs/>
          <w:sz w:val="32"/>
          <w:szCs w:val="32"/>
        </w:rPr>
        <w:lastRenderedPageBreak/>
        <w:t>IPsec VPN Configuration</w:t>
      </w:r>
    </w:p>
    <w:p w14:paraId="753B2E07" w14:textId="6E9B7023" w:rsidR="001D39E6" w:rsidRPr="001D39E6" w:rsidRDefault="001D39E6" w:rsidP="001D39E6">
      <w:pPr>
        <w:ind w:left="360"/>
        <w:rPr>
          <w:b/>
          <w:bCs/>
          <w:sz w:val="28"/>
          <w:szCs w:val="28"/>
        </w:rPr>
      </w:pPr>
      <w:r>
        <w:rPr>
          <w:b/>
          <w:bCs/>
          <w:sz w:val="28"/>
          <w:szCs w:val="28"/>
        </w:rPr>
        <w:t xml:space="preserve">a) </w:t>
      </w:r>
      <w:r w:rsidRPr="001D39E6">
        <w:rPr>
          <w:b/>
          <w:bCs/>
          <w:sz w:val="28"/>
          <w:szCs w:val="28"/>
        </w:rPr>
        <w:t>Overview</w:t>
      </w:r>
    </w:p>
    <w:p w14:paraId="36F36C5F" w14:textId="77777777" w:rsidR="001F577D" w:rsidRPr="001F577D" w:rsidRDefault="001F577D" w:rsidP="001F577D">
      <w:pPr>
        <w:ind w:left="360"/>
      </w:pPr>
      <w:r w:rsidRPr="001F577D">
        <w:t xml:space="preserve">The </w:t>
      </w:r>
      <w:r w:rsidRPr="001F577D">
        <w:rPr>
          <w:b/>
          <w:bCs/>
        </w:rPr>
        <w:t>IPsec (Internet Protocol Security) VPN</w:t>
      </w:r>
      <w:r w:rsidRPr="001F577D">
        <w:t xml:space="preserve"> is a widely used protocol suite that secures network traffic by encrypting and authenticating IP packets at the </w:t>
      </w:r>
      <w:r w:rsidRPr="001F577D">
        <w:rPr>
          <w:b/>
          <w:bCs/>
        </w:rPr>
        <w:t>network layer (Layer 3)</w:t>
      </w:r>
      <w:r w:rsidRPr="001F577D">
        <w:t>. It provides site-to-site and remote access solutions that ensure data confidentiality, integrity, and authenticity between two or more networks.</w:t>
      </w:r>
    </w:p>
    <w:p w14:paraId="33913E1F" w14:textId="77777777" w:rsidR="001F577D" w:rsidRPr="001F577D" w:rsidRDefault="001F577D" w:rsidP="001F577D">
      <w:pPr>
        <w:ind w:left="360"/>
      </w:pPr>
      <w:r w:rsidRPr="001F577D">
        <w:t xml:space="preserve">IPsec VPNs are particularly suitable for organizations that need </w:t>
      </w:r>
      <w:r w:rsidRPr="001F577D">
        <w:rPr>
          <w:b/>
          <w:bCs/>
        </w:rPr>
        <w:t>permanent, secure connections between branches, headquarters, or data centers</w:t>
      </w:r>
      <w:r w:rsidRPr="001F577D">
        <w:t>.</w:t>
      </w:r>
      <w:r w:rsidRPr="001F577D">
        <w:br/>
        <w:t>Unlike SSL VPNs, which are typically used for individual remote access, IPsec VPNs operate transparently for entire subnets and devices.</w:t>
      </w:r>
    </w:p>
    <w:p w14:paraId="489EC08F" w14:textId="77777777" w:rsidR="001D39E6" w:rsidRPr="001D39E6" w:rsidRDefault="001D39E6" w:rsidP="001D39E6">
      <w:pPr>
        <w:ind w:left="360"/>
        <w:rPr>
          <w:b/>
          <w:bCs/>
          <w:sz w:val="28"/>
          <w:szCs w:val="28"/>
        </w:rPr>
      </w:pPr>
      <w:r w:rsidRPr="001D39E6">
        <w:rPr>
          <w:b/>
          <w:bCs/>
          <w:sz w:val="28"/>
          <w:szCs w:val="28"/>
        </w:rPr>
        <w:t>b) How IPsec VPN Works</w:t>
      </w:r>
    </w:p>
    <w:p w14:paraId="268A1A7A" w14:textId="77777777" w:rsidR="001F577D" w:rsidRPr="001F577D" w:rsidRDefault="001F577D" w:rsidP="001F577D">
      <w:pPr>
        <w:spacing w:before="0" w:line="240" w:lineRule="auto"/>
        <w:ind w:left="360"/>
        <w:rPr>
          <w:rFonts w:eastAsia="Times New Roman" w:cstheme="minorHAnsi"/>
          <w:sz w:val="24"/>
          <w:szCs w:val="24"/>
        </w:rPr>
      </w:pPr>
      <w:r w:rsidRPr="001F577D">
        <w:rPr>
          <w:rFonts w:eastAsia="Times New Roman" w:cstheme="minorHAnsi"/>
          <w:sz w:val="24"/>
          <w:szCs w:val="24"/>
        </w:rPr>
        <w:t xml:space="preserve">An IPsec VPN establishes a </w:t>
      </w:r>
      <w:r w:rsidRPr="001F577D">
        <w:rPr>
          <w:rFonts w:eastAsia="Times New Roman" w:cstheme="minorHAnsi"/>
          <w:b/>
          <w:bCs/>
          <w:sz w:val="24"/>
          <w:szCs w:val="24"/>
        </w:rPr>
        <w:t>secure tunnel</w:t>
      </w:r>
      <w:r w:rsidRPr="001F577D">
        <w:rPr>
          <w:rFonts w:eastAsia="Times New Roman" w:cstheme="minorHAnsi"/>
          <w:sz w:val="24"/>
          <w:szCs w:val="24"/>
        </w:rPr>
        <w:t xml:space="preserve"> between two FortiGate devices through a two-phase process:</w:t>
      </w:r>
    </w:p>
    <w:p w14:paraId="1B267D02" w14:textId="77777777" w:rsidR="001F577D" w:rsidRPr="001F577D" w:rsidRDefault="001F577D" w:rsidP="001F577D">
      <w:pPr>
        <w:spacing w:before="0" w:line="240" w:lineRule="auto"/>
        <w:ind w:left="720"/>
        <w:rPr>
          <w:rFonts w:eastAsia="Times New Roman" w:cstheme="minorHAnsi"/>
          <w:sz w:val="24"/>
          <w:szCs w:val="24"/>
        </w:rPr>
      </w:pPr>
      <w:r w:rsidRPr="001F577D">
        <w:rPr>
          <w:rFonts w:eastAsia="Times New Roman" w:cstheme="minorHAnsi"/>
          <w:b/>
          <w:bCs/>
          <w:sz w:val="24"/>
          <w:szCs w:val="24"/>
        </w:rPr>
        <w:t>Phase 1 (IKE Negotiation):</w:t>
      </w:r>
    </w:p>
    <w:p w14:paraId="2E968288" w14:textId="77777777" w:rsidR="001F577D" w:rsidRPr="001F577D" w:rsidRDefault="001F577D" w:rsidP="001F577D">
      <w:pPr>
        <w:numPr>
          <w:ilvl w:val="1"/>
          <w:numId w:val="27"/>
        </w:numPr>
        <w:spacing w:before="0" w:line="240" w:lineRule="auto"/>
        <w:rPr>
          <w:rFonts w:eastAsia="Times New Roman" w:cstheme="minorHAnsi"/>
          <w:sz w:val="24"/>
          <w:szCs w:val="24"/>
        </w:rPr>
      </w:pPr>
      <w:r w:rsidRPr="001F577D">
        <w:rPr>
          <w:rFonts w:eastAsia="Times New Roman" w:cstheme="minorHAnsi"/>
          <w:sz w:val="24"/>
          <w:szCs w:val="24"/>
        </w:rPr>
        <w:t>Establishes a secure communication channel.</w:t>
      </w:r>
    </w:p>
    <w:p w14:paraId="5F1A55D9" w14:textId="77777777" w:rsidR="001F577D" w:rsidRPr="001F577D" w:rsidRDefault="001F577D" w:rsidP="001F577D">
      <w:pPr>
        <w:numPr>
          <w:ilvl w:val="1"/>
          <w:numId w:val="27"/>
        </w:numPr>
        <w:spacing w:before="0" w:line="240" w:lineRule="auto"/>
        <w:rPr>
          <w:rFonts w:eastAsia="Times New Roman" w:cstheme="minorHAnsi"/>
          <w:sz w:val="24"/>
          <w:szCs w:val="24"/>
        </w:rPr>
      </w:pPr>
      <w:r w:rsidRPr="001F577D">
        <w:rPr>
          <w:rFonts w:eastAsia="Times New Roman" w:cstheme="minorHAnsi"/>
          <w:sz w:val="24"/>
          <w:szCs w:val="24"/>
        </w:rPr>
        <w:t>Authenticates the two VPN peers.</w:t>
      </w:r>
    </w:p>
    <w:p w14:paraId="105C59C0" w14:textId="77777777" w:rsidR="001F577D" w:rsidRPr="001F577D" w:rsidRDefault="001F577D" w:rsidP="001F577D">
      <w:pPr>
        <w:numPr>
          <w:ilvl w:val="1"/>
          <w:numId w:val="27"/>
        </w:numPr>
        <w:spacing w:before="0" w:line="240" w:lineRule="auto"/>
        <w:rPr>
          <w:rFonts w:eastAsia="Times New Roman" w:cstheme="minorHAnsi"/>
          <w:sz w:val="24"/>
          <w:szCs w:val="24"/>
        </w:rPr>
      </w:pPr>
      <w:r w:rsidRPr="001F577D">
        <w:rPr>
          <w:rFonts w:eastAsia="Times New Roman" w:cstheme="minorHAnsi"/>
          <w:sz w:val="24"/>
          <w:szCs w:val="24"/>
        </w:rPr>
        <w:t>Negotiates encryption and hashing algorithms (e.g., AES, SHA).</w:t>
      </w:r>
    </w:p>
    <w:p w14:paraId="41EBCE27" w14:textId="77777777" w:rsidR="001F577D" w:rsidRPr="001F577D" w:rsidRDefault="001F577D" w:rsidP="001F577D">
      <w:pPr>
        <w:spacing w:before="0" w:line="240" w:lineRule="auto"/>
        <w:ind w:left="720"/>
        <w:rPr>
          <w:rFonts w:eastAsia="Times New Roman" w:cstheme="minorHAnsi"/>
          <w:sz w:val="24"/>
          <w:szCs w:val="24"/>
        </w:rPr>
      </w:pPr>
      <w:r w:rsidRPr="001F577D">
        <w:rPr>
          <w:rFonts w:eastAsia="Times New Roman" w:cstheme="minorHAnsi"/>
          <w:b/>
          <w:bCs/>
          <w:sz w:val="24"/>
          <w:szCs w:val="24"/>
        </w:rPr>
        <w:t>Phase 2 (Data Encryption):</w:t>
      </w:r>
    </w:p>
    <w:p w14:paraId="0E5078E0" w14:textId="5B0333BB" w:rsidR="001F577D" w:rsidRPr="001F577D" w:rsidRDefault="001F577D" w:rsidP="001F577D">
      <w:pPr>
        <w:pStyle w:val="ListParagraph"/>
        <w:numPr>
          <w:ilvl w:val="1"/>
          <w:numId w:val="33"/>
        </w:numPr>
        <w:spacing w:before="0" w:line="240" w:lineRule="auto"/>
        <w:rPr>
          <w:rFonts w:eastAsia="Times New Roman" w:cstheme="minorHAnsi"/>
          <w:sz w:val="24"/>
          <w:szCs w:val="24"/>
        </w:rPr>
      </w:pPr>
      <w:r w:rsidRPr="001F577D">
        <w:rPr>
          <w:rFonts w:eastAsia="Times New Roman" w:cstheme="minorHAnsi"/>
          <w:sz w:val="24"/>
          <w:szCs w:val="24"/>
        </w:rPr>
        <w:t>Defines traffic selectors (networks that will communicate).</w:t>
      </w:r>
    </w:p>
    <w:p w14:paraId="4039E086" w14:textId="268AF0EB" w:rsidR="001F577D" w:rsidRPr="001F577D" w:rsidRDefault="001F577D" w:rsidP="001F577D">
      <w:pPr>
        <w:pStyle w:val="ListParagraph"/>
        <w:numPr>
          <w:ilvl w:val="1"/>
          <w:numId w:val="33"/>
        </w:numPr>
        <w:spacing w:before="0" w:line="240" w:lineRule="auto"/>
        <w:rPr>
          <w:rFonts w:eastAsia="Times New Roman" w:cstheme="minorHAnsi"/>
          <w:sz w:val="24"/>
          <w:szCs w:val="24"/>
        </w:rPr>
      </w:pPr>
      <w:r w:rsidRPr="001F577D">
        <w:rPr>
          <w:rFonts w:eastAsia="Times New Roman" w:cstheme="minorHAnsi"/>
          <w:sz w:val="24"/>
          <w:szCs w:val="24"/>
        </w:rPr>
        <w:t>Encrypts user data packets through the established tunnel.</w:t>
      </w:r>
    </w:p>
    <w:p w14:paraId="16163582" w14:textId="77777777" w:rsidR="001F577D" w:rsidRPr="001F577D" w:rsidRDefault="001F577D" w:rsidP="001F577D">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c) Key Components</w:t>
      </w:r>
    </w:p>
    <w:p w14:paraId="6D0F892D" w14:textId="77777777" w:rsidR="001F577D" w:rsidRPr="001F577D" w:rsidRDefault="001F577D" w:rsidP="001F577D">
      <w:pPr>
        <w:numPr>
          <w:ilvl w:val="0"/>
          <w:numId w:val="5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IKE (Internet Key Exchange):</w:t>
      </w:r>
      <w:r w:rsidRPr="001F577D">
        <w:rPr>
          <w:rFonts w:eastAsia="Times New Roman" w:cstheme="minorHAnsi"/>
          <w:sz w:val="24"/>
          <w:szCs w:val="24"/>
        </w:rPr>
        <w:t xml:space="preserve"> Used for secure key exchange.</w:t>
      </w:r>
    </w:p>
    <w:p w14:paraId="080E7218" w14:textId="77777777" w:rsidR="001F577D" w:rsidRPr="001F577D" w:rsidRDefault="001F577D" w:rsidP="001F577D">
      <w:pPr>
        <w:numPr>
          <w:ilvl w:val="0"/>
          <w:numId w:val="5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ESP (Encapsulating Security Payload):</w:t>
      </w:r>
      <w:r w:rsidRPr="001F577D">
        <w:rPr>
          <w:rFonts w:eastAsia="Times New Roman" w:cstheme="minorHAnsi"/>
          <w:sz w:val="24"/>
          <w:szCs w:val="24"/>
        </w:rPr>
        <w:t xml:space="preserve"> Provides encryption and authentication.</w:t>
      </w:r>
    </w:p>
    <w:p w14:paraId="2D3BC82E" w14:textId="77777777" w:rsidR="001F577D" w:rsidRPr="001F577D" w:rsidRDefault="001F577D" w:rsidP="001F577D">
      <w:pPr>
        <w:numPr>
          <w:ilvl w:val="0"/>
          <w:numId w:val="5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AH (Authentication Header):</w:t>
      </w:r>
      <w:r w:rsidRPr="001F577D">
        <w:rPr>
          <w:rFonts w:eastAsia="Times New Roman" w:cstheme="minorHAnsi"/>
          <w:sz w:val="24"/>
          <w:szCs w:val="24"/>
        </w:rPr>
        <w:t xml:space="preserve"> Ensures integrity and authenticity (used optionally).</w:t>
      </w:r>
    </w:p>
    <w:p w14:paraId="697B4ECC" w14:textId="77777777" w:rsidR="001F577D" w:rsidRPr="001F577D" w:rsidRDefault="001F577D" w:rsidP="001F577D">
      <w:pPr>
        <w:numPr>
          <w:ilvl w:val="0"/>
          <w:numId w:val="5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Transform Sets:</w:t>
      </w:r>
      <w:r w:rsidRPr="001F577D">
        <w:rPr>
          <w:rFonts w:eastAsia="Times New Roman" w:cstheme="minorHAnsi"/>
          <w:sz w:val="24"/>
          <w:szCs w:val="24"/>
        </w:rPr>
        <w:t xml:space="preserve"> Define algorithms for encryption and hashing.</w:t>
      </w:r>
    </w:p>
    <w:p w14:paraId="79700B3D" w14:textId="77777777" w:rsidR="001F577D" w:rsidRPr="001F577D" w:rsidRDefault="001F577D" w:rsidP="001F577D">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d) IPsec Configuration Steps on FortiGate</w:t>
      </w:r>
    </w:p>
    <w:p w14:paraId="5A6C1413" w14:textId="77777777" w:rsidR="001F577D" w:rsidRPr="001F577D" w:rsidRDefault="001F577D" w:rsidP="001F577D">
      <w:pPr>
        <w:pStyle w:val="ListParagraph"/>
        <w:numPr>
          <w:ilvl w:val="0"/>
          <w:numId w:val="6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8"/>
          <w:szCs w:val="28"/>
        </w:rPr>
        <w:t>Objective:</w:t>
      </w:r>
      <w:r w:rsidRPr="001F577D">
        <w:rPr>
          <w:rFonts w:eastAsia="Times New Roman" w:cstheme="minorHAnsi"/>
          <w:sz w:val="24"/>
          <w:szCs w:val="24"/>
        </w:rPr>
        <w:br/>
        <w:t>Establish a secure IPsec tunnel between two FortiGate firewalls (e.g., between Head Office and Branch).</w:t>
      </w:r>
    </w:p>
    <w:p w14:paraId="7F4B12E9" w14:textId="77777777" w:rsidR="001F577D" w:rsidRPr="001F577D" w:rsidRDefault="001F577D" w:rsidP="001F577D">
      <w:pPr>
        <w:pStyle w:val="ListParagraph"/>
        <w:numPr>
          <w:ilvl w:val="0"/>
          <w:numId w:val="68"/>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lastRenderedPageBreak/>
        <w:t>Configuration Steps:</w:t>
      </w:r>
    </w:p>
    <w:p w14:paraId="0FBF95F1" w14:textId="010A69CC" w:rsidR="001F577D" w:rsidRPr="001F577D" w:rsidRDefault="001F577D" w:rsidP="001F577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t>
      </w:r>
    </w:p>
    <w:p w14:paraId="43E7E690" w14:textId="77777777" w:rsidR="001F577D" w:rsidRPr="001F577D" w:rsidRDefault="001F577D" w:rsidP="001F577D">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e) Testing and Verification</w:t>
      </w:r>
    </w:p>
    <w:p w14:paraId="3284FC01" w14:textId="0AD12F3D" w:rsidR="001F577D" w:rsidRPr="001F577D" w:rsidRDefault="001F577D" w:rsidP="001F577D">
      <w:pPr>
        <w:numPr>
          <w:ilvl w:val="0"/>
          <w:numId w:val="60"/>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Ping Test:</w:t>
      </w:r>
      <w:r w:rsidRPr="001F577D">
        <w:rPr>
          <w:rFonts w:eastAsia="Times New Roman" w:cstheme="minorHAnsi"/>
          <w:sz w:val="24"/>
          <w:szCs w:val="24"/>
        </w:rPr>
        <w:t xml:space="preserve"> </w:t>
      </w:r>
    </w:p>
    <w:p w14:paraId="32C47619" w14:textId="4FC74499" w:rsidR="001F577D" w:rsidRPr="001F577D" w:rsidRDefault="001F577D" w:rsidP="001F577D">
      <w:pPr>
        <w:numPr>
          <w:ilvl w:val="0"/>
          <w:numId w:val="60"/>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Logs and Events:</w:t>
      </w:r>
      <w:r w:rsidRPr="001F577D">
        <w:rPr>
          <w:rFonts w:eastAsia="Times New Roman" w:cstheme="minorHAnsi"/>
          <w:sz w:val="24"/>
          <w:szCs w:val="24"/>
        </w:rPr>
        <w:t xml:space="preserve"> </w:t>
      </w:r>
    </w:p>
    <w:p w14:paraId="0D0A36DE" w14:textId="77777777" w:rsidR="001F577D" w:rsidRDefault="001F577D" w:rsidP="001F577D">
      <w:pPr>
        <w:numPr>
          <w:ilvl w:val="0"/>
          <w:numId w:val="60"/>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Tunnel Status:</w:t>
      </w:r>
    </w:p>
    <w:p w14:paraId="13782CCD" w14:textId="3D47F837" w:rsidR="001F577D" w:rsidRPr="001F577D" w:rsidRDefault="001F577D" w:rsidP="001F577D">
      <w:p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7"/>
          <w:szCs w:val="27"/>
        </w:rPr>
        <w:t>f) Advantages of IPsec VPN</w:t>
      </w:r>
    </w:p>
    <w:p w14:paraId="045B834D" w14:textId="77777777" w:rsidR="001F577D" w:rsidRPr="001F577D" w:rsidRDefault="001F577D" w:rsidP="001F577D">
      <w:pPr>
        <w:numPr>
          <w:ilvl w:val="0"/>
          <w:numId w:val="61"/>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Strong encryption and authentication.</w:t>
      </w:r>
    </w:p>
    <w:p w14:paraId="45C8D7BF" w14:textId="77777777" w:rsidR="001F577D" w:rsidRPr="001F577D" w:rsidRDefault="001F577D" w:rsidP="001F577D">
      <w:pPr>
        <w:numPr>
          <w:ilvl w:val="0"/>
          <w:numId w:val="61"/>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Ideal for permanent site-to-site connections.</w:t>
      </w:r>
    </w:p>
    <w:p w14:paraId="45098BC2" w14:textId="77777777" w:rsidR="001F577D" w:rsidRPr="001F577D" w:rsidRDefault="001F577D" w:rsidP="001F577D">
      <w:pPr>
        <w:numPr>
          <w:ilvl w:val="0"/>
          <w:numId w:val="61"/>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Transparent to users and applications.</w:t>
      </w:r>
    </w:p>
    <w:p w14:paraId="1A43755C" w14:textId="77777777" w:rsidR="001F577D" w:rsidRPr="001F577D" w:rsidRDefault="001F577D" w:rsidP="001F577D">
      <w:pPr>
        <w:numPr>
          <w:ilvl w:val="0"/>
          <w:numId w:val="61"/>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Supports redundancy with multiple WAN links.</w:t>
      </w:r>
    </w:p>
    <w:p w14:paraId="28FA02C5" w14:textId="6B319D21" w:rsidR="001F577D" w:rsidRDefault="001F577D" w:rsidP="001F577D">
      <w:pPr>
        <w:spacing w:before="0" w:line="240" w:lineRule="auto"/>
        <w:rPr>
          <w:rFonts w:eastAsia="Times New Roman" w:cstheme="minorHAnsi"/>
          <w:sz w:val="24"/>
          <w:szCs w:val="24"/>
        </w:rPr>
      </w:pPr>
    </w:p>
    <w:p w14:paraId="70544601" w14:textId="77777777" w:rsidR="001F577D" w:rsidRDefault="001F577D" w:rsidP="001F577D">
      <w:pPr>
        <w:spacing w:before="0" w:line="240" w:lineRule="auto"/>
        <w:rPr>
          <w:rFonts w:eastAsia="Times New Roman" w:cstheme="minorHAnsi"/>
          <w:sz w:val="24"/>
          <w:szCs w:val="24"/>
        </w:rPr>
      </w:pPr>
    </w:p>
    <w:p w14:paraId="03E3DD4B" w14:textId="77777777" w:rsidR="001F577D" w:rsidRDefault="001F577D" w:rsidP="001F577D">
      <w:pPr>
        <w:spacing w:before="0" w:line="240" w:lineRule="auto"/>
        <w:rPr>
          <w:rFonts w:eastAsia="Times New Roman" w:cstheme="minorHAnsi"/>
          <w:sz w:val="24"/>
          <w:szCs w:val="24"/>
        </w:rPr>
      </w:pPr>
    </w:p>
    <w:p w14:paraId="2C1079EE" w14:textId="77777777" w:rsidR="001F577D" w:rsidRDefault="001F577D" w:rsidP="001F577D">
      <w:pPr>
        <w:spacing w:before="0" w:line="240" w:lineRule="auto"/>
        <w:rPr>
          <w:rFonts w:eastAsia="Times New Roman" w:cstheme="minorHAnsi"/>
          <w:sz w:val="24"/>
          <w:szCs w:val="24"/>
        </w:rPr>
      </w:pPr>
    </w:p>
    <w:p w14:paraId="38D94D8B" w14:textId="77777777" w:rsidR="001F577D" w:rsidRDefault="001F577D" w:rsidP="001F577D">
      <w:pPr>
        <w:spacing w:before="0" w:line="240" w:lineRule="auto"/>
        <w:rPr>
          <w:rFonts w:eastAsia="Times New Roman" w:cstheme="minorHAnsi"/>
          <w:sz w:val="24"/>
          <w:szCs w:val="24"/>
        </w:rPr>
      </w:pPr>
    </w:p>
    <w:p w14:paraId="763C46F8" w14:textId="77777777" w:rsidR="001F577D" w:rsidRDefault="001F577D" w:rsidP="001F577D">
      <w:pPr>
        <w:spacing w:before="0" w:line="240" w:lineRule="auto"/>
        <w:rPr>
          <w:rFonts w:eastAsia="Times New Roman" w:cstheme="minorHAnsi"/>
          <w:sz w:val="24"/>
          <w:szCs w:val="24"/>
        </w:rPr>
      </w:pPr>
    </w:p>
    <w:p w14:paraId="7A47131E" w14:textId="77777777" w:rsidR="001F577D" w:rsidRDefault="001F577D" w:rsidP="001F577D">
      <w:pPr>
        <w:spacing w:before="0" w:line="240" w:lineRule="auto"/>
        <w:rPr>
          <w:rFonts w:eastAsia="Times New Roman" w:cstheme="minorHAnsi"/>
          <w:sz w:val="24"/>
          <w:szCs w:val="24"/>
        </w:rPr>
      </w:pPr>
    </w:p>
    <w:p w14:paraId="2E718F4F" w14:textId="77777777" w:rsidR="001F577D" w:rsidRDefault="001F577D" w:rsidP="001F577D">
      <w:pPr>
        <w:spacing w:before="0" w:line="240" w:lineRule="auto"/>
        <w:rPr>
          <w:rFonts w:eastAsia="Times New Roman" w:cstheme="minorHAnsi"/>
          <w:sz w:val="24"/>
          <w:szCs w:val="24"/>
        </w:rPr>
      </w:pPr>
    </w:p>
    <w:p w14:paraId="189FFD38" w14:textId="77777777" w:rsidR="001F577D" w:rsidRDefault="001F577D" w:rsidP="001F577D">
      <w:pPr>
        <w:spacing w:before="0" w:line="240" w:lineRule="auto"/>
        <w:rPr>
          <w:rFonts w:eastAsia="Times New Roman" w:cstheme="minorHAnsi"/>
          <w:sz w:val="24"/>
          <w:szCs w:val="24"/>
        </w:rPr>
      </w:pPr>
    </w:p>
    <w:p w14:paraId="49083113" w14:textId="77777777" w:rsidR="001F577D" w:rsidRDefault="001F577D" w:rsidP="001F577D">
      <w:pPr>
        <w:spacing w:before="0" w:line="240" w:lineRule="auto"/>
        <w:rPr>
          <w:rFonts w:eastAsia="Times New Roman" w:cstheme="minorHAnsi"/>
          <w:sz w:val="24"/>
          <w:szCs w:val="24"/>
        </w:rPr>
      </w:pPr>
    </w:p>
    <w:p w14:paraId="364C148D" w14:textId="77777777" w:rsidR="001F577D" w:rsidRDefault="001F577D" w:rsidP="001F577D">
      <w:pPr>
        <w:spacing w:before="0" w:line="240" w:lineRule="auto"/>
        <w:rPr>
          <w:rFonts w:eastAsia="Times New Roman" w:cstheme="minorHAnsi"/>
          <w:sz w:val="24"/>
          <w:szCs w:val="24"/>
        </w:rPr>
      </w:pPr>
    </w:p>
    <w:p w14:paraId="38548F91" w14:textId="77777777" w:rsidR="001F577D" w:rsidRDefault="001F577D" w:rsidP="001F577D">
      <w:pPr>
        <w:spacing w:before="0" w:line="240" w:lineRule="auto"/>
        <w:rPr>
          <w:rFonts w:eastAsia="Times New Roman" w:cstheme="minorHAnsi"/>
          <w:sz w:val="24"/>
          <w:szCs w:val="24"/>
        </w:rPr>
      </w:pPr>
    </w:p>
    <w:p w14:paraId="6EBCE5DC" w14:textId="77777777" w:rsidR="001F577D" w:rsidRDefault="001F577D" w:rsidP="001F577D">
      <w:pPr>
        <w:spacing w:before="0" w:line="240" w:lineRule="auto"/>
        <w:rPr>
          <w:rFonts w:eastAsia="Times New Roman" w:cstheme="minorHAnsi"/>
          <w:sz w:val="24"/>
          <w:szCs w:val="24"/>
        </w:rPr>
      </w:pPr>
    </w:p>
    <w:p w14:paraId="0DA27D12" w14:textId="77777777" w:rsidR="001F577D" w:rsidRDefault="001F577D" w:rsidP="001F577D">
      <w:pPr>
        <w:spacing w:before="0" w:line="240" w:lineRule="auto"/>
        <w:rPr>
          <w:rFonts w:eastAsia="Times New Roman" w:cstheme="minorHAnsi"/>
          <w:sz w:val="24"/>
          <w:szCs w:val="24"/>
        </w:rPr>
      </w:pPr>
    </w:p>
    <w:p w14:paraId="27F12F41" w14:textId="77777777" w:rsidR="001F577D" w:rsidRDefault="001F577D" w:rsidP="001F577D">
      <w:pPr>
        <w:spacing w:before="0" w:line="240" w:lineRule="auto"/>
        <w:rPr>
          <w:rFonts w:eastAsia="Times New Roman" w:cstheme="minorHAnsi"/>
          <w:sz w:val="24"/>
          <w:szCs w:val="24"/>
        </w:rPr>
      </w:pPr>
    </w:p>
    <w:p w14:paraId="47B46DFF" w14:textId="77777777" w:rsidR="001F577D" w:rsidRDefault="001F577D" w:rsidP="001F577D">
      <w:pPr>
        <w:spacing w:before="0" w:line="240" w:lineRule="auto"/>
        <w:rPr>
          <w:rFonts w:eastAsia="Times New Roman" w:cstheme="minorHAnsi"/>
          <w:sz w:val="24"/>
          <w:szCs w:val="24"/>
        </w:rPr>
      </w:pPr>
    </w:p>
    <w:p w14:paraId="659E99F2" w14:textId="77777777" w:rsidR="001F577D" w:rsidRDefault="001F577D" w:rsidP="001F577D">
      <w:pPr>
        <w:spacing w:before="0" w:line="240" w:lineRule="auto"/>
        <w:rPr>
          <w:rFonts w:eastAsia="Times New Roman" w:cstheme="minorHAnsi"/>
          <w:sz w:val="24"/>
          <w:szCs w:val="24"/>
        </w:rPr>
      </w:pPr>
    </w:p>
    <w:p w14:paraId="5264F2C3" w14:textId="77777777" w:rsidR="001F577D" w:rsidRDefault="001F577D" w:rsidP="001F577D">
      <w:pPr>
        <w:spacing w:before="0" w:line="240" w:lineRule="auto"/>
        <w:rPr>
          <w:rFonts w:eastAsia="Times New Roman" w:cstheme="minorHAnsi"/>
          <w:sz w:val="24"/>
          <w:szCs w:val="24"/>
        </w:rPr>
      </w:pPr>
    </w:p>
    <w:p w14:paraId="7DB6F480" w14:textId="77777777" w:rsidR="001F577D" w:rsidRPr="001F577D" w:rsidRDefault="001F577D" w:rsidP="001F577D">
      <w:pPr>
        <w:spacing w:before="0" w:line="240" w:lineRule="auto"/>
        <w:rPr>
          <w:rFonts w:eastAsia="Times New Roman" w:cstheme="minorHAnsi"/>
          <w:sz w:val="24"/>
          <w:szCs w:val="24"/>
        </w:rPr>
      </w:pPr>
    </w:p>
    <w:p w14:paraId="1A4909D3" w14:textId="77777777" w:rsidR="001F577D" w:rsidRPr="001F577D" w:rsidRDefault="001F577D" w:rsidP="001F577D">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lastRenderedPageBreak/>
        <w:t>4. FortiGate VPN with SD-WAN Integration</w:t>
      </w:r>
    </w:p>
    <w:p w14:paraId="7F0A9759" w14:textId="77777777" w:rsidR="001F577D" w:rsidRPr="001F577D" w:rsidRDefault="001F577D" w:rsidP="001F577D">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a) Overview</w:t>
      </w:r>
    </w:p>
    <w:p w14:paraId="545D3E45" w14:textId="77777777" w:rsidR="001F577D" w:rsidRPr="001F577D" w:rsidRDefault="001F577D" w:rsidP="001F577D">
      <w:pPr>
        <w:pStyle w:val="ListParagraph"/>
        <w:numPr>
          <w:ilvl w:val="0"/>
          <w:numId w:val="69"/>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SD-WAN (Software-Defined Wide Area Network)</w:t>
      </w:r>
      <w:r w:rsidRPr="001F577D">
        <w:rPr>
          <w:rFonts w:eastAsia="Times New Roman" w:cstheme="minorHAnsi"/>
          <w:sz w:val="24"/>
          <w:szCs w:val="24"/>
        </w:rPr>
        <w:t xml:space="preserve"> is an advanced networking technology that enhances WAN performance by intelligently directing traffic across multiple WAN connections (such as MPLS, broadband, or LTE).</w:t>
      </w:r>
      <w:r w:rsidRPr="001F577D">
        <w:rPr>
          <w:rFonts w:eastAsia="Times New Roman" w:cstheme="minorHAnsi"/>
          <w:sz w:val="24"/>
          <w:szCs w:val="24"/>
        </w:rPr>
        <w:br/>
        <w:t xml:space="preserve">Integrating SD-WAN with VPN allows FortiGate devices to </w:t>
      </w:r>
      <w:r w:rsidRPr="001F577D">
        <w:rPr>
          <w:rFonts w:eastAsia="Times New Roman" w:cstheme="minorHAnsi"/>
          <w:b/>
          <w:bCs/>
          <w:sz w:val="24"/>
          <w:szCs w:val="24"/>
        </w:rPr>
        <w:t>dynamically select the best path</w:t>
      </w:r>
      <w:r w:rsidRPr="001F577D">
        <w:rPr>
          <w:rFonts w:eastAsia="Times New Roman" w:cstheme="minorHAnsi"/>
          <w:sz w:val="24"/>
          <w:szCs w:val="24"/>
        </w:rPr>
        <w:t xml:space="preserve"> for VPN traffic based on real-time performance metrics.</w:t>
      </w:r>
    </w:p>
    <w:p w14:paraId="3D8EC7B9" w14:textId="77777777" w:rsidR="001F577D" w:rsidRPr="001F577D" w:rsidRDefault="001F577D" w:rsidP="001F577D">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b) Benefits of SD-WAN Integration</w:t>
      </w:r>
    </w:p>
    <w:p w14:paraId="2990E7A3" w14:textId="77777777" w:rsidR="001F577D" w:rsidRPr="001F577D" w:rsidRDefault="001F577D" w:rsidP="001F577D">
      <w:pPr>
        <w:numPr>
          <w:ilvl w:val="0"/>
          <w:numId w:val="62"/>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Improved VPN performance and stability.</w:t>
      </w:r>
    </w:p>
    <w:p w14:paraId="3713337A" w14:textId="77777777" w:rsidR="001F577D" w:rsidRPr="001F577D" w:rsidRDefault="001F577D" w:rsidP="001F577D">
      <w:pPr>
        <w:numPr>
          <w:ilvl w:val="0"/>
          <w:numId w:val="62"/>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Intelligent traffic steering based on latency, jitter, and packet loss.</w:t>
      </w:r>
    </w:p>
    <w:p w14:paraId="76AAB24C" w14:textId="77777777" w:rsidR="001F577D" w:rsidRPr="001F577D" w:rsidRDefault="001F577D" w:rsidP="001F577D">
      <w:pPr>
        <w:numPr>
          <w:ilvl w:val="0"/>
          <w:numId w:val="62"/>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Cost-efficient use of multiple WAN connections.</w:t>
      </w:r>
    </w:p>
    <w:p w14:paraId="0D870BCB" w14:textId="77777777" w:rsidR="001F577D" w:rsidRPr="001F577D" w:rsidRDefault="001F577D" w:rsidP="001F577D">
      <w:pPr>
        <w:numPr>
          <w:ilvl w:val="0"/>
          <w:numId w:val="62"/>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Centralized management and visibility.</w:t>
      </w:r>
    </w:p>
    <w:p w14:paraId="66D3CA23" w14:textId="77777777" w:rsidR="001F577D" w:rsidRPr="001F577D" w:rsidRDefault="001F577D" w:rsidP="001F577D">
      <w:pPr>
        <w:spacing w:before="100" w:beforeAutospacing="1" w:after="100" w:afterAutospacing="1" w:line="240" w:lineRule="auto"/>
        <w:outlineLvl w:val="2"/>
        <w:rPr>
          <w:rFonts w:eastAsia="Times New Roman" w:cstheme="minorHAnsi"/>
          <w:b/>
          <w:bCs/>
          <w:sz w:val="28"/>
          <w:szCs w:val="28"/>
        </w:rPr>
      </w:pPr>
      <w:r w:rsidRPr="001F577D">
        <w:rPr>
          <w:rFonts w:eastAsia="Times New Roman" w:cstheme="minorHAnsi"/>
          <w:b/>
          <w:bCs/>
          <w:sz w:val="28"/>
          <w:szCs w:val="28"/>
        </w:rPr>
        <w:t>c) SD-WAN Configuration on FortiGate</w:t>
      </w:r>
    </w:p>
    <w:p w14:paraId="65FE8B30" w14:textId="77777777" w:rsidR="001F577D" w:rsidRPr="002D48BF" w:rsidRDefault="001F577D" w:rsidP="002D48BF">
      <w:pPr>
        <w:pStyle w:val="ListParagraph"/>
        <w:numPr>
          <w:ilvl w:val="0"/>
          <w:numId w:val="70"/>
        </w:numPr>
        <w:spacing w:before="100" w:beforeAutospacing="1" w:after="100" w:afterAutospacing="1" w:line="240" w:lineRule="auto"/>
        <w:rPr>
          <w:rFonts w:eastAsia="Times New Roman" w:cstheme="minorHAnsi"/>
          <w:sz w:val="24"/>
          <w:szCs w:val="24"/>
        </w:rPr>
      </w:pPr>
      <w:r w:rsidRPr="002D48BF">
        <w:rPr>
          <w:rFonts w:eastAsia="Times New Roman" w:cstheme="minorHAnsi"/>
          <w:b/>
          <w:bCs/>
          <w:sz w:val="28"/>
          <w:szCs w:val="28"/>
        </w:rPr>
        <w:t>Objective:</w:t>
      </w:r>
      <w:r w:rsidRPr="002D48BF">
        <w:rPr>
          <w:rFonts w:eastAsia="Times New Roman" w:cstheme="minorHAnsi"/>
          <w:sz w:val="24"/>
          <w:szCs w:val="24"/>
        </w:rPr>
        <w:br/>
        <w:t>Integrate SD-WAN with VPN tunnels to ensure optimized routing for secure connections.</w:t>
      </w:r>
    </w:p>
    <w:p w14:paraId="712E8E8B" w14:textId="77777777" w:rsidR="001F577D" w:rsidRPr="002D48BF" w:rsidRDefault="001F577D" w:rsidP="002D48BF">
      <w:pPr>
        <w:pStyle w:val="ListParagraph"/>
        <w:numPr>
          <w:ilvl w:val="0"/>
          <w:numId w:val="70"/>
        </w:numPr>
        <w:spacing w:before="100" w:beforeAutospacing="1" w:after="100" w:afterAutospacing="1" w:line="240" w:lineRule="auto"/>
        <w:rPr>
          <w:rFonts w:eastAsia="Times New Roman" w:cstheme="minorHAnsi"/>
          <w:sz w:val="28"/>
          <w:szCs w:val="28"/>
        </w:rPr>
      </w:pPr>
      <w:r w:rsidRPr="002D48BF">
        <w:rPr>
          <w:rFonts w:eastAsia="Times New Roman" w:cstheme="minorHAnsi"/>
          <w:b/>
          <w:bCs/>
          <w:sz w:val="28"/>
          <w:szCs w:val="28"/>
        </w:rPr>
        <w:t>Steps:</w:t>
      </w:r>
    </w:p>
    <w:p w14:paraId="77BADDE8" w14:textId="1C54BB06" w:rsidR="001F577D" w:rsidRPr="001F577D" w:rsidRDefault="002D48BF" w:rsidP="001F577D">
      <w:pPr>
        <w:spacing w:before="0" w:line="240" w:lineRule="auto"/>
        <w:rPr>
          <w:rFonts w:eastAsia="Times New Roman" w:cstheme="minorHAnsi"/>
          <w:sz w:val="24"/>
          <w:szCs w:val="24"/>
        </w:rPr>
      </w:pPr>
      <w:r>
        <w:rPr>
          <w:rFonts w:eastAsia="Times New Roman" w:cstheme="minorHAnsi"/>
          <w:sz w:val="24"/>
          <w:szCs w:val="24"/>
        </w:rPr>
        <w:t>---------------------------</w:t>
      </w:r>
    </w:p>
    <w:p w14:paraId="56E00CE2" w14:textId="77777777" w:rsidR="001F577D" w:rsidRPr="001F577D" w:rsidRDefault="001F577D" w:rsidP="001F577D">
      <w:pPr>
        <w:spacing w:before="100" w:beforeAutospacing="1" w:after="100" w:afterAutospacing="1" w:line="240" w:lineRule="auto"/>
        <w:outlineLvl w:val="2"/>
        <w:rPr>
          <w:rFonts w:eastAsia="Times New Roman" w:cstheme="minorHAnsi"/>
          <w:b/>
          <w:bCs/>
          <w:sz w:val="27"/>
          <w:szCs w:val="27"/>
        </w:rPr>
      </w:pPr>
      <w:r w:rsidRPr="001F577D">
        <w:rPr>
          <w:rFonts w:eastAsia="Times New Roman" w:cstheme="minorHAnsi"/>
          <w:b/>
          <w:bCs/>
          <w:sz w:val="27"/>
          <w:szCs w:val="27"/>
        </w:rPr>
        <w:t>d) Testing and Performance Evaluation</w:t>
      </w:r>
    </w:p>
    <w:p w14:paraId="6C5B20D3" w14:textId="77777777" w:rsidR="001F577D" w:rsidRPr="001F577D" w:rsidRDefault="001F577D" w:rsidP="001F577D">
      <w:pPr>
        <w:numPr>
          <w:ilvl w:val="0"/>
          <w:numId w:val="64"/>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Monitored </w:t>
      </w:r>
      <w:r w:rsidRPr="001F577D">
        <w:rPr>
          <w:rFonts w:eastAsia="Times New Roman" w:cstheme="minorHAnsi"/>
          <w:b/>
          <w:bCs/>
          <w:sz w:val="24"/>
          <w:szCs w:val="24"/>
        </w:rPr>
        <w:t>latency, jitter, and bandwidth</w:t>
      </w:r>
      <w:r w:rsidRPr="001F577D">
        <w:rPr>
          <w:rFonts w:eastAsia="Times New Roman" w:cstheme="minorHAnsi"/>
          <w:sz w:val="24"/>
          <w:szCs w:val="24"/>
        </w:rPr>
        <w:t xml:space="preserve"> during VPN data transfer.</w:t>
      </w:r>
    </w:p>
    <w:p w14:paraId="7F073FFA" w14:textId="77777777" w:rsidR="001F577D" w:rsidRPr="001F577D" w:rsidRDefault="001F577D" w:rsidP="001F577D">
      <w:pPr>
        <w:numPr>
          <w:ilvl w:val="0"/>
          <w:numId w:val="64"/>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Observed </w:t>
      </w:r>
      <w:r w:rsidRPr="001F577D">
        <w:rPr>
          <w:rFonts w:eastAsia="Times New Roman" w:cstheme="minorHAnsi"/>
          <w:b/>
          <w:bCs/>
          <w:sz w:val="24"/>
          <w:szCs w:val="24"/>
        </w:rPr>
        <w:t>automatic failover</w:t>
      </w:r>
      <w:r w:rsidRPr="001F577D">
        <w:rPr>
          <w:rFonts w:eastAsia="Times New Roman" w:cstheme="minorHAnsi"/>
          <w:sz w:val="24"/>
          <w:szCs w:val="24"/>
        </w:rPr>
        <w:t xml:space="preserve"> between WAN links during disruptions.</w:t>
      </w:r>
    </w:p>
    <w:p w14:paraId="542E4771" w14:textId="77777777" w:rsidR="001F577D" w:rsidRPr="001F577D" w:rsidRDefault="001F577D" w:rsidP="001F577D">
      <w:pPr>
        <w:numPr>
          <w:ilvl w:val="0"/>
          <w:numId w:val="64"/>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Verified </w:t>
      </w:r>
      <w:r w:rsidRPr="001F577D">
        <w:rPr>
          <w:rFonts w:eastAsia="Times New Roman" w:cstheme="minorHAnsi"/>
          <w:b/>
          <w:bCs/>
          <w:sz w:val="24"/>
          <w:szCs w:val="24"/>
        </w:rPr>
        <w:t>consistent VPN uptime</w:t>
      </w:r>
      <w:r w:rsidRPr="001F577D">
        <w:rPr>
          <w:rFonts w:eastAsia="Times New Roman" w:cstheme="minorHAnsi"/>
          <w:sz w:val="24"/>
          <w:szCs w:val="24"/>
        </w:rPr>
        <w:t xml:space="preserve"> with minimal packet loss.</w:t>
      </w:r>
    </w:p>
    <w:p w14:paraId="0E778A01" w14:textId="2505179F" w:rsidR="001F577D" w:rsidRDefault="001F577D" w:rsidP="001F577D">
      <w:pPr>
        <w:spacing w:before="0" w:line="240" w:lineRule="auto"/>
        <w:rPr>
          <w:rFonts w:eastAsia="Times New Roman" w:cstheme="minorHAnsi"/>
          <w:sz w:val="24"/>
          <w:szCs w:val="24"/>
        </w:rPr>
      </w:pPr>
    </w:p>
    <w:p w14:paraId="56FC69D9" w14:textId="77777777" w:rsidR="002D48BF" w:rsidRDefault="002D48BF" w:rsidP="001F577D">
      <w:pPr>
        <w:spacing w:before="0" w:line="240" w:lineRule="auto"/>
        <w:rPr>
          <w:rFonts w:eastAsia="Times New Roman" w:cstheme="minorHAnsi"/>
          <w:sz w:val="24"/>
          <w:szCs w:val="24"/>
        </w:rPr>
      </w:pPr>
    </w:p>
    <w:p w14:paraId="54B4A3D2" w14:textId="5AE534F2" w:rsidR="001F577D" w:rsidRPr="001F577D" w:rsidRDefault="001F577D" w:rsidP="001F577D">
      <w:pPr>
        <w:spacing w:before="0" w:line="240" w:lineRule="auto"/>
        <w:rPr>
          <w:rFonts w:eastAsia="Times New Roman" w:cstheme="minorHAnsi"/>
          <w:sz w:val="24"/>
          <w:szCs w:val="24"/>
        </w:rPr>
      </w:pPr>
    </w:p>
    <w:p w14:paraId="30FD94D1" w14:textId="77777777" w:rsidR="001F577D" w:rsidRPr="001F577D" w:rsidRDefault="001F577D" w:rsidP="001F577D">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lastRenderedPageBreak/>
        <w:t>6. Conclusion</w:t>
      </w:r>
    </w:p>
    <w:p w14:paraId="0B42F47D" w14:textId="77777777" w:rsidR="001F577D" w:rsidRPr="002D48BF" w:rsidRDefault="001F577D" w:rsidP="002D48BF">
      <w:pPr>
        <w:pStyle w:val="ListParagraph"/>
        <w:numPr>
          <w:ilvl w:val="0"/>
          <w:numId w:val="71"/>
        </w:numPr>
        <w:spacing w:before="100" w:beforeAutospacing="1" w:after="100" w:afterAutospacing="1" w:line="240" w:lineRule="auto"/>
        <w:rPr>
          <w:rFonts w:eastAsia="Times New Roman" w:cstheme="minorHAnsi"/>
          <w:sz w:val="24"/>
          <w:szCs w:val="24"/>
        </w:rPr>
      </w:pPr>
      <w:r w:rsidRPr="002D48BF">
        <w:rPr>
          <w:rFonts w:eastAsia="Times New Roman" w:cstheme="minorHAnsi"/>
          <w:sz w:val="24"/>
          <w:szCs w:val="24"/>
        </w:rPr>
        <w:t xml:space="preserve">This project successfully demonstrated the implementation of </w:t>
      </w:r>
      <w:r w:rsidRPr="002D48BF">
        <w:rPr>
          <w:rFonts w:eastAsia="Times New Roman" w:cstheme="minorHAnsi"/>
          <w:b/>
          <w:bCs/>
          <w:sz w:val="24"/>
          <w:szCs w:val="24"/>
        </w:rPr>
        <w:t>VPN solutions using FortiGate firewalls</w:t>
      </w:r>
      <w:r w:rsidRPr="002D48BF">
        <w:rPr>
          <w:rFonts w:eastAsia="Times New Roman" w:cstheme="minorHAnsi"/>
          <w:sz w:val="24"/>
          <w:szCs w:val="24"/>
        </w:rPr>
        <w:t>.</w:t>
      </w:r>
      <w:r w:rsidRPr="002D48BF">
        <w:rPr>
          <w:rFonts w:eastAsia="Times New Roman" w:cstheme="minorHAnsi"/>
          <w:sz w:val="24"/>
          <w:szCs w:val="24"/>
        </w:rPr>
        <w:br/>
        <w:t xml:space="preserve">By configuring </w:t>
      </w:r>
      <w:r w:rsidRPr="002D48BF">
        <w:rPr>
          <w:rFonts w:eastAsia="Times New Roman" w:cstheme="minorHAnsi"/>
          <w:b/>
          <w:bCs/>
          <w:sz w:val="24"/>
          <w:szCs w:val="24"/>
        </w:rPr>
        <w:t>SSL VPN</w:t>
      </w:r>
      <w:r w:rsidRPr="002D48BF">
        <w:rPr>
          <w:rFonts w:eastAsia="Times New Roman" w:cstheme="minorHAnsi"/>
          <w:sz w:val="24"/>
          <w:szCs w:val="24"/>
        </w:rPr>
        <w:t xml:space="preserve">, </w:t>
      </w:r>
      <w:r w:rsidRPr="002D48BF">
        <w:rPr>
          <w:rFonts w:eastAsia="Times New Roman" w:cstheme="minorHAnsi"/>
          <w:b/>
          <w:bCs/>
          <w:sz w:val="24"/>
          <w:szCs w:val="24"/>
        </w:rPr>
        <w:t>IPsec VPN</w:t>
      </w:r>
      <w:r w:rsidRPr="002D48BF">
        <w:rPr>
          <w:rFonts w:eastAsia="Times New Roman" w:cstheme="minorHAnsi"/>
          <w:sz w:val="24"/>
          <w:szCs w:val="24"/>
        </w:rPr>
        <w:t xml:space="preserve">, and </w:t>
      </w:r>
      <w:r w:rsidRPr="002D48BF">
        <w:rPr>
          <w:rFonts w:eastAsia="Times New Roman" w:cstheme="minorHAnsi"/>
          <w:b/>
          <w:bCs/>
          <w:sz w:val="24"/>
          <w:szCs w:val="24"/>
        </w:rPr>
        <w:t>SD-WAN</w:t>
      </w:r>
      <w:r w:rsidRPr="002D48BF">
        <w:rPr>
          <w:rFonts w:eastAsia="Times New Roman" w:cstheme="minorHAnsi"/>
          <w:sz w:val="24"/>
          <w:szCs w:val="24"/>
        </w:rPr>
        <w:t>, the project achieved:</w:t>
      </w:r>
    </w:p>
    <w:p w14:paraId="22AA1BBB" w14:textId="77777777" w:rsidR="001F577D" w:rsidRPr="001F577D" w:rsidRDefault="001F577D" w:rsidP="001F577D">
      <w:pPr>
        <w:numPr>
          <w:ilvl w:val="0"/>
          <w:numId w:val="66"/>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Secure remote and site-to-site connectivity</w:t>
      </w:r>
    </w:p>
    <w:p w14:paraId="72F690E0" w14:textId="77777777" w:rsidR="001F577D" w:rsidRPr="001F577D" w:rsidRDefault="001F577D" w:rsidP="001F577D">
      <w:pPr>
        <w:numPr>
          <w:ilvl w:val="0"/>
          <w:numId w:val="66"/>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Improved network performance and reliability</w:t>
      </w:r>
    </w:p>
    <w:p w14:paraId="7820C733" w14:textId="77777777" w:rsidR="001F577D" w:rsidRPr="001F577D" w:rsidRDefault="001F577D" w:rsidP="001F577D">
      <w:pPr>
        <w:numPr>
          <w:ilvl w:val="0"/>
          <w:numId w:val="66"/>
        </w:numPr>
        <w:spacing w:before="100" w:beforeAutospacing="1" w:after="100" w:afterAutospacing="1" w:line="240" w:lineRule="auto"/>
        <w:rPr>
          <w:rFonts w:eastAsia="Times New Roman" w:cstheme="minorHAnsi"/>
          <w:sz w:val="24"/>
          <w:szCs w:val="24"/>
        </w:rPr>
      </w:pPr>
      <w:r w:rsidRPr="001F577D">
        <w:rPr>
          <w:rFonts w:eastAsia="Times New Roman" w:cstheme="minorHAnsi"/>
          <w:b/>
          <w:bCs/>
          <w:sz w:val="24"/>
          <w:szCs w:val="24"/>
        </w:rPr>
        <w:t>Effective utilization of multiple WAN connections</w:t>
      </w:r>
    </w:p>
    <w:p w14:paraId="1C86EA0A" w14:textId="77777777" w:rsidR="001F577D" w:rsidRPr="002D48BF" w:rsidRDefault="001F577D" w:rsidP="002D48BF">
      <w:pPr>
        <w:pStyle w:val="ListParagraph"/>
        <w:numPr>
          <w:ilvl w:val="0"/>
          <w:numId w:val="66"/>
        </w:numPr>
        <w:spacing w:before="100" w:beforeAutospacing="1" w:after="100" w:afterAutospacing="1" w:line="240" w:lineRule="auto"/>
        <w:rPr>
          <w:rFonts w:eastAsia="Times New Roman" w:cstheme="minorHAnsi"/>
          <w:sz w:val="24"/>
          <w:szCs w:val="24"/>
        </w:rPr>
      </w:pPr>
      <w:r w:rsidRPr="002D48BF">
        <w:rPr>
          <w:rFonts w:eastAsia="Times New Roman" w:cstheme="minorHAnsi"/>
          <w:sz w:val="24"/>
          <w:szCs w:val="24"/>
        </w:rPr>
        <w:t>Through rigorous testing and documentation, it was confirmed that FortiGate’s VPN and SD-WAN features provide an enterprise-grade, secure, and flexible solution for modern networking environments.</w:t>
      </w:r>
    </w:p>
    <w:p w14:paraId="216445E1" w14:textId="77777777" w:rsidR="001F577D" w:rsidRPr="001F577D" w:rsidRDefault="001F577D" w:rsidP="001F577D">
      <w:pPr>
        <w:spacing w:before="100" w:beforeAutospacing="1" w:after="100" w:afterAutospacing="1" w:line="240" w:lineRule="auto"/>
        <w:outlineLvl w:val="1"/>
        <w:rPr>
          <w:rFonts w:eastAsia="Times New Roman" w:cstheme="minorHAnsi"/>
          <w:b/>
          <w:bCs/>
          <w:sz w:val="36"/>
          <w:szCs w:val="36"/>
        </w:rPr>
      </w:pPr>
      <w:r w:rsidRPr="001F577D">
        <w:rPr>
          <w:rFonts w:eastAsia="Times New Roman" w:cstheme="minorHAnsi"/>
          <w:b/>
          <w:bCs/>
          <w:sz w:val="36"/>
          <w:szCs w:val="36"/>
        </w:rPr>
        <w:t>7. References</w:t>
      </w:r>
    </w:p>
    <w:p w14:paraId="1ED99CE3" w14:textId="77777777" w:rsidR="001F577D" w:rsidRPr="001F577D" w:rsidRDefault="001F577D" w:rsidP="001F577D">
      <w:pPr>
        <w:numPr>
          <w:ilvl w:val="0"/>
          <w:numId w:val="6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Fortinet Documentation – </w:t>
      </w:r>
      <w:r w:rsidRPr="001F577D">
        <w:rPr>
          <w:rFonts w:eastAsia="Times New Roman" w:cstheme="minorHAnsi"/>
          <w:i/>
          <w:iCs/>
          <w:sz w:val="24"/>
          <w:szCs w:val="24"/>
        </w:rPr>
        <w:t>FortiGate VPN Configuration Guide</w:t>
      </w:r>
    </w:p>
    <w:p w14:paraId="1D646345" w14:textId="77777777" w:rsidR="001F577D" w:rsidRPr="001F577D" w:rsidRDefault="001F577D" w:rsidP="001F577D">
      <w:pPr>
        <w:numPr>
          <w:ilvl w:val="0"/>
          <w:numId w:val="6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National Telecommunication Institute (NTI) – </w:t>
      </w:r>
      <w:r w:rsidRPr="001F577D">
        <w:rPr>
          <w:rFonts w:eastAsia="Times New Roman" w:cstheme="minorHAnsi"/>
          <w:i/>
          <w:iCs/>
          <w:sz w:val="24"/>
          <w:szCs w:val="24"/>
        </w:rPr>
        <w:t>Network Security Course Notes</w:t>
      </w:r>
    </w:p>
    <w:p w14:paraId="2F410763" w14:textId="77777777" w:rsidR="001F577D" w:rsidRPr="001F577D" w:rsidRDefault="001F577D" w:rsidP="001F577D">
      <w:pPr>
        <w:numPr>
          <w:ilvl w:val="0"/>
          <w:numId w:val="6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RFC 4301 – </w:t>
      </w:r>
      <w:r w:rsidRPr="001F577D">
        <w:rPr>
          <w:rFonts w:eastAsia="Times New Roman" w:cstheme="minorHAnsi"/>
          <w:i/>
          <w:iCs/>
          <w:sz w:val="24"/>
          <w:szCs w:val="24"/>
        </w:rPr>
        <w:t>Security Architecture for the Internet Protocol</w:t>
      </w:r>
    </w:p>
    <w:p w14:paraId="6CC53914" w14:textId="77777777" w:rsidR="001F577D" w:rsidRPr="001F577D" w:rsidRDefault="001F577D" w:rsidP="001F577D">
      <w:pPr>
        <w:numPr>
          <w:ilvl w:val="0"/>
          <w:numId w:val="67"/>
        </w:numPr>
        <w:spacing w:before="100" w:beforeAutospacing="1" w:after="100" w:afterAutospacing="1" w:line="240" w:lineRule="auto"/>
        <w:rPr>
          <w:rFonts w:eastAsia="Times New Roman" w:cstheme="minorHAnsi"/>
          <w:sz w:val="24"/>
          <w:szCs w:val="24"/>
        </w:rPr>
      </w:pPr>
      <w:r w:rsidRPr="001F577D">
        <w:rPr>
          <w:rFonts w:eastAsia="Times New Roman" w:cstheme="minorHAnsi"/>
          <w:sz w:val="24"/>
          <w:szCs w:val="24"/>
        </w:rPr>
        <w:t xml:space="preserve">Fortinet – </w:t>
      </w:r>
      <w:r w:rsidRPr="001F577D">
        <w:rPr>
          <w:rFonts w:eastAsia="Times New Roman" w:cstheme="minorHAnsi"/>
          <w:i/>
          <w:iCs/>
          <w:sz w:val="24"/>
          <w:szCs w:val="24"/>
        </w:rPr>
        <w:t>SD-WAN Deployment Best Practices (2024)</w:t>
      </w:r>
    </w:p>
    <w:p w14:paraId="561E306E" w14:textId="77777777" w:rsidR="001D39E6" w:rsidRPr="001F577D" w:rsidRDefault="001D39E6" w:rsidP="001F577D">
      <w:pPr>
        <w:ind w:left="360"/>
        <w:rPr>
          <w:rFonts w:cstheme="minorHAnsi"/>
          <w:b/>
          <w:bCs/>
        </w:rPr>
      </w:pPr>
    </w:p>
    <w:sectPr w:rsidR="001D39E6" w:rsidRPr="001F577D" w:rsidSect="00975AFF">
      <w:headerReference w:type="default" r:id="rId15"/>
      <w:footerReference w:type="default" r:id="rId16"/>
      <w:pgSz w:w="12240" w:h="15840"/>
      <w:pgMar w:top="1440" w:right="1440" w:bottom="1440" w:left="144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1C6F" w14:textId="77777777" w:rsidR="008D0629" w:rsidRDefault="008D0629">
      <w:pPr>
        <w:spacing w:line="240" w:lineRule="auto"/>
      </w:pPr>
      <w:r>
        <w:separator/>
      </w:r>
    </w:p>
    <w:p w14:paraId="0499A82B" w14:textId="77777777" w:rsidR="008D0629" w:rsidRDefault="008D0629"/>
  </w:endnote>
  <w:endnote w:type="continuationSeparator" w:id="0">
    <w:p w14:paraId="2CF697DA" w14:textId="77777777" w:rsidR="008D0629" w:rsidRDefault="008D0629">
      <w:pPr>
        <w:spacing w:line="240" w:lineRule="auto"/>
      </w:pPr>
      <w:r>
        <w:continuationSeparator/>
      </w:r>
    </w:p>
    <w:p w14:paraId="0B2C546D" w14:textId="77777777" w:rsidR="008D0629" w:rsidRDefault="008D0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0D96" w14:textId="659C63D7" w:rsidR="00975AFF" w:rsidRDefault="00975AFF">
    <w:pPr>
      <w:pStyle w:val="Footer"/>
    </w:pPr>
    <w:r>
      <w:rPr>
        <w:noProof/>
      </w:rPr>
      <mc:AlternateContent>
        <mc:Choice Requires="wps">
          <w:drawing>
            <wp:anchor distT="0" distB="0" distL="114300" distR="114300" simplePos="0" relativeHeight="251662336" behindDoc="0" locked="0" layoutInCell="1" allowOverlap="1" wp14:anchorId="3BAF1588" wp14:editId="1CDB0EEE">
              <wp:simplePos x="0" y="0"/>
              <wp:positionH relativeFrom="margin">
                <wp:align>center</wp:align>
              </wp:positionH>
              <wp:positionV relativeFrom="paragraph">
                <wp:posOffset>0</wp:posOffset>
              </wp:positionV>
              <wp:extent cx="6366164" cy="0"/>
              <wp:effectExtent l="0" t="0" r="0" b="0"/>
              <wp:wrapNone/>
              <wp:docPr id="1229611032" name="Straight Connector 12"/>
              <wp:cNvGraphicFramePr/>
              <a:graphic xmlns:a="http://schemas.openxmlformats.org/drawingml/2006/main">
                <a:graphicData uri="http://schemas.microsoft.com/office/word/2010/wordprocessingShape">
                  <wps:wsp>
                    <wps:cNvCnPr/>
                    <wps:spPr>
                      <a:xfrm>
                        <a:off x="0" y="0"/>
                        <a:ext cx="6366164"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2CB590" id="Straight Connector 1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0" to="50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" strokecolor="#5b9bd5 [3204]" strokeweight="1.5pt">
              <v:stroke joinstyle="miter"/>
              <w10:wrap anchorx="margin"/>
            </v:line>
          </w:pict>
        </mc:Fallback>
      </mc:AlternateContent>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p w14:paraId="633E8BC1"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C4856" w14:textId="77777777" w:rsidR="008D0629" w:rsidRDefault="008D0629">
      <w:pPr>
        <w:spacing w:line="240" w:lineRule="auto"/>
      </w:pPr>
      <w:r>
        <w:separator/>
      </w:r>
    </w:p>
    <w:p w14:paraId="2F2FBBA6" w14:textId="77777777" w:rsidR="008D0629" w:rsidRDefault="008D0629"/>
  </w:footnote>
  <w:footnote w:type="continuationSeparator" w:id="0">
    <w:p w14:paraId="5C2044D4" w14:textId="77777777" w:rsidR="008D0629" w:rsidRDefault="008D0629">
      <w:pPr>
        <w:spacing w:line="240" w:lineRule="auto"/>
      </w:pPr>
      <w:r>
        <w:continuationSeparator/>
      </w:r>
    </w:p>
    <w:p w14:paraId="5CFD552D" w14:textId="77777777" w:rsidR="008D0629" w:rsidRDefault="008D06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C4D0" w14:textId="55A55CA8" w:rsidR="00975AFF" w:rsidRDefault="00975AFF">
    <w:pPr>
      <w:pStyle w:val="Header"/>
    </w:pPr>
    <w:r>
      <w:rPr>
        <w:noProof/>
      </w:rPr>
      <w:drawing>
        <wp:anchor distT="0" distB="0" distL="114300" distR="114300" simplePos="0" relativeHeight="251659264" behindDoc="0" locked="0" layoutInCell="1" allowOverlap="1" wp14:anchorId="04553DCF" wp14:editId="71F16F6B">
          <wp:simplePos x="0" y="0"/>
          <wp:positionH relativeFrom="margin">
            <wp:posOffset>0</wp:posOffset>
          </wp:positionH>
          <wp:positionV relativeFrom="paragraph">
            <wp:posOffset>262313</wp:posOffset>
          </wp:positionV>
          <wp:extent cx="489585" cy="450215"/>
          <wp:effectExtent l="0" t="0" r="5715" b="6985"/>
          <wp:wrapNone/>
          <wp:docPr id="582808753" name="Picture 10"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8753" name="Picture 10" descr="A logo of a globe with a graduation cap&#10;&#10;AI-generated content may be incorrect."/>
                  <pic:cNvPicPr/>
                </pic:nvPicPr>
                <pic:blipFill>
                  <a:blip r:embed="rId1"/>
                  <a:stretch>
                    <a:fillRect/>
                  </a:stretch>
                </pic:blipFill>
                <pic:spPr>
                  <a:xfrm>
                    <a:off x="0" y="0"/>
                    <a:ext cx="489585" cy="450215"/>
                  </a:xfrm>
                  <a:prstGeom prst="rect">
                    <a:avLst/>
                  </a:prstGeom>
                </pic:spPr>
              </pic:pic>
            </a:graphicData>
          </a:graphic>
        </wp:anchor>
      </w:drawing>
    </w:r>
    <w:r>
      <w:rPr>
        <w:noProof/>
      </w:rPr>
      <w:drawing>
        <wp:anchor distT="0" distB="0" distL="114300" distR="114300" simplePos="0" relativeHeight="251658240" behindDoc="0" locked="0" layoutInCell="1" allowOverlap="1" wp14:anchorId="6E166C82" wp14:editId="45A05237">
          <wp:simplePos x="0" y="0"/>
          <wp:positionH relativeFrom="margin">
            <wp:posOffset>5051713</wp:posOffset>
          </wp:positionH>
          <wp:positionV relativeFrom="paragraph">
            <wp:posOffset>246437</wp:posOffset>
          </wp:positionV>
          <wp:extent cx="927100" cy="466090"/>
          <wp:effectExtent l="0" t="0" r="6350" b="0"/>
          <wp:wrapNone/>
          <wp:docPr id="837708434"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8434" name="Picture 11" descr="A black background with white text&#10;&#10;AI-generated content may be incorrect."/>
                  <pic:cNvPicPr/>
                </pic:nvPicPr>
                <pic:blipFill>
                  <a:blip r:embed="rId2"/>
                  <a:stretch>
                    <a:fillRect/>
                  </a:stretch>
                </pic:blipFill>
                <pic:spPr>
                  <a:xfrm>
                    <a:off x="0" y="0"/>
                    <a:ext cx="927100" cy="466090"/>
                  </a:xfrm>
                  <a:prstGeom prst="rect">
                    <a:avLst/>
                  </a:prstGeom>
                </pic:spPr>
              </pic:pic>
            </a:graphicData>
          </a:graphic>
        </wp:anchor>
      </w:drawing>
    </w:r>
  </w:p>
  <w:p w14:paraId="377E2F79" w14:textId="77777777" w:rsidR="00975AFF" w:rsidRDefault="00975AFF">
    <w:pPr>
      <w:pStyle w:val="Header"/>
    </w:pPr>
  </w:p>
  <w:p w14:paraId="1544AA81" w14:textId="741B5D76" w:rsidR="00975AFF" w:rsidRDefault="00975AFF">
    <w:pPr>
      <w:pStyle w:val="Header"/>
    </w:pPr>
    <w:r>
      <w:rPr>
        <w:noProof/>
      </w:rPr>
      <mc:AlternateContent>
        <mc:Choice Requires="wps">
          <w:drawing>
            <wp:anchor distT="0" distB="0" distL="114300" distR="114300" simplePos="0" relativeHeight="251660288" behindDoc="0" locked="0" layoutInCell="1" allowOverlap="1" wp14:anchorId="58DD6749" wp14:editId="0F9FBD0F">
              <wp:simplePos x="0" y="0"/>
              <wp:positionH relativeFrom="margin">
                <wp:align>center</wp:align>
              </wp:positionH>
              <wp:positionV relativeFrom="paragraph">
                <wp:posOffset>234026</wp:posOffset>
              </wp:positionV>
              <wp:extent cx="6366164" cy="0"/>
              <wp:effectExtent l="0" t="0" r="0" b="0"/>
              <wp:wrapNone/>
              <wp:docPr id="378050281" name="Straight Connector 12"/>
              <wp:cNvGraphicFramePr/>
              <a:graphic xmlns:a="http://schemas.openxmlformats.org/drawingml/2006/main">
                <a:graphicData uri="http://schemas.microsoft.com/office/word/2010/wordprocessingShape">
                  <wps:wsp>
                    <wps:cNvCnPr/>
                    <wps:spPr>
                      <a:xfrm>
                        <a:off x="0" y="0"/>
                        <a:ext cx="6366164"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8F8E0D" id="Straight Connector 1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8.45pt" to="501.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" strokecolor="#5b9bd5 [3204]" strokeweight="1.5pt">
              <v:stroke joinstyle="miter"/>
              <w10:wrap anchorx="margin"/>
            </v:line>
          </w:pict>
        </mc:Fallback>
      </mc:AlternateContent>
    </w:r>
  </w:p>
  <w:p w14:paraId="6CDD9B7C"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0613E"/>
    <w:multiLevelType w:val="multilevel"/>
    <w:tmpl w:val="A116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4942BC"/>
    <w:multiLevelType w:val="multilevel"/>
    <w:tmpl w:val="DFE4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A439D7"/>
    <w:multiLevelType w:val="multilevel"/>
    <w:tmpl w:val="6972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D175C9"/>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911A2"/>
    <w:multiLevelType w:val="hybridMultilevel"/>
    <w:tmpl w:val="3F587A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F20DF"/>
    <w:multiLevelType w:val="multilevel"/>
    <w:tmpl w:val="6ED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F3291"/>
    <w:multiLevelType w:val="multilevel"/>
    <w:tmpl w:val="23C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F0E3E"/>
    <w:multiLevelType w:val="hybridMultilevel"/>
    <w:tmpl w:val="1CDC87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6F34C0"/>
    <w:multiLevelType w:val="multilevel"/>
    <w:tmpl w:val="F3B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51EC1"/>
    <w:multiLevelType w:val="multilevel"/>
    <w:tmpl w:val="358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10AAE"/>
    <w:multiLevelType w:val="hybridMultilevel"/>
    <w:tmpl w:val="74BCAAB4"/>
    <w:lvl w:ilvl="0" w:tplc="C3D2CD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CB1606"/>
    <w:multiLevelType w:val="hybridMultilevel"/>
    <w:tmpl w:val="4DB2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D9044B"/>
    <w:multiLevelType w:val="multilevel"/>
    <w:tmpl w:val="B02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52A08"/>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10EDA"/>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A2795D"/>
    <w:multiLevelType w:val="multilevel"/>
    <w:tmpl w:val="559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451EF"/>
    <w:multiLevelType w:val="multilevel"/>
    <w:tmpl w:val="EAA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F0A09"/>
    <w:multiLevelType w:val="multilevel"/>
    <w:tmpl w:val="419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F6D36"/>
    <w:multiLevelType w:val="multilevel"/>
    <w:tmpl w:val="EA6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603B0"/>
    <w:multiLevelType w:val="multilevel"/>
    <w:tmpl w:val="49A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C196D"/>
    <w:multiLevelType w:val="multilevel"/>
    <w:tmpl w:val="5644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D03BF6"/>
    <w:multiLevelType w:val="hybridMultilevel"/>
    <w:tmpl w:val="238299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C86BC5"/>
    <w:multiLevelType w:val="multilevel"/>
    <w:tmpl w:val="66BE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F56332"/>
    <w:multiLevelType w:val="multilevel"/>
    <w:tmpl w:val="920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1323F"/>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B0080"/>
    <w:multiLevelType w:val="multilevel"/>
    <w:tmpl w:val="A816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91060"/>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51751B"/>
    <w:multiLevelType w:val="multilevel"/>
    <w:tmpl w:val="B11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7B2DA4"/>
    <w:multiLevelType w:val="hybridMultilevel"/>
    <w:tmpl w:val="E88E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D47688"/>
    <w:multiLevelType w:val="multilevel"/>
    <w:tmpl w:val="3E3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4B5928"/>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5807DD"/>
    <w:multiLevelType w:val="multilevel"/>
    <w:tmpl w:val="8C201972"/>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asciiTheme="minorHAnsi" w:eastAsia="Times New Roman" w:hAnsiTheme="minorHAnsi" w:cstheme="minorHAnsi"/>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B7380"/>
    <w:multiLevelType w:val="multilevel"/>
    <w:tmpl w:val="8B7E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794918"/>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A04B2E"/>
    <w:multiLevelType w:val="multilevel"/>
    <w:tmpl w:val="DBB6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EF07F3"/>
    <w:multiLevelType w:val="multilevel"/>
    <w:tmpl w:val="3DB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6D3EB9"/>
    <w:multiLevelType w:val="multilevel"/>
    <w:tmpl w:val="FD7AF1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28E5376"/>
    <w:multiLevelType w:val="multilevel"/>
    <w:tmpl w:val="28689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CE2DA5"/>
    <w:multiLevelType w:val="multilevel"/>
    <w:tmpl w:val="83F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A7D22"/>
    <w:multiLevelType w:val="multilevel"/>
    <w:tmpl w:val="C78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E0C57"/>
    <w:multiLevelType w:val="multilevel"/>
    <w:tmpl w:val="922E6B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2023A2"/>
    <w:multiLevelType w:val="multilevel"/>
    <w:tmpl w:val="53B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F34A1"/>
    <w:multiLevelType w:val="multilevel"/>
    <w:tmpl w:val="80B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60255"/>
    <w:multiLevelType w:val="multilevel"/>
    <w:tmpl w:val="476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E61575"/>
    <w:multiLevelType w:val="multilevel"/>
    <w:tmpl w:val="C15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64443"/>
    <w:multiLevelType w:val="multilevel"/>
    <w:tmpl w:val="FE6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779A0"/>
    <w:multiLevelType w:val="hybridMultilevel"/>
    <w:tmpl w:val="460C9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E433E82"/>
    <w:multiLevelType w:val="multilevel"/>
    <w:tmpl w:val="9DC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F49FA"/>
    <w:multiLevelType w:val="multilevel"/>
    <w:tmpl w:val="66CE8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804DB7"/>
    <w:multiLevelType w:val="multilevel"/>
    <w:tmpl w:val="33DC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A06C1B"/>
    <w:multiLevelType w:val="multilevel"/>
    <w:tmpl w:val="28A46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62" w15:restartNumberingAfterBreak="0">
    <w:nsid w:val="7AC36925"/>
    <w:multiLevelType w:val="multilevel"/>
    <w:tmpl w:val="EBA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1CCC"/>
    <w:multiLevelType w:val="hybridMultilevel"/>
    <w:tmpl w:val="C85E4E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182571">
    <w:abstractNumId w:val="61"/>
  </w:num>
  <w:num w:numId="2" w16cid:durableId="442842518">
    <w:abstractNumId w:val="61"/>
    <w:lvlOverride w:ilvl="0">
      <w:startOverride w:val="1"/>
    </w:lvlOverride>
  </w:num>
  <w:num w:numId="3" w16cid:durableId="151600860">
    <w:abstractNumId w:val="61"/>
  </w:num>
  <w:num w:numId="4" w16cid:durableId="1624119376">
    <w:abstractNumId w:val="61"/>
    <w:lvlOverride w:ilvl="0">
      <w:startOverride w:val="1"/>
    </w:lvlOverride>
  </w:num>
  <w:num w:numId="5" w16cid:durableId="1282229791">
    <w:abstractNumId w:val="8"/>
  </w:num>
  <w:num w:numId="6" w16cid:durableId="275646255">
    <w:abstractNumId w:val="61"/>
    <w:lvlOverride w:ilvl="0">
      <w:startOverride w:val="1"/>
    </w:lvlOverride>
  </w:num>
  <w:num w:numId="7" w16cid:durableId="211335454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0719260">
    <w:abstractNumId w:val="14"/>
  </w:num>
  <w:num w:numId="9" w16cid:durableId="159863411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205620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4168442">
    <w:abstractNumId w:val="7"/>
  </w:num>
  <w:num w:numId="12" w16cid:durableId="1556623900">
    <w:abstractNumId w:val="6"/>
  </w:num>
  <w:num w:numId="13" w16cid:durableId="1485046824">
    <w:abstractNumId w:val="5"/>
  </w:num>
  <w:num w:numId="14" w16cid:durableId="1186015679">
    <w:abstractNumId w:val="4"/>
  </w:num>
  <w:num w:numId="15" w16cid:durableId="1512064403">
    <w:abstractNumId w:val="3"/>
  </w:num>
  <w:num w:numId="16" w16cid:durableId="587693733">
    <w:abstractNumId w:val="2"/>
  </w:num>
  <w:num w:numId="17" w16cid:durableId="1037509831">
    <w:abstractNumId w:val="1"/>
  </w:num>
  <w:num w:numId="18" w16cid:durableId="1879316024">
    <w:abstractNumId w:val="0"/>
  </w:num>
  <w:num w:numId="19" w16cid:durableId="1647707392">
    <w:abstractNumId w:val="38"/>
  </w:num>
  <w:num w:numId="20" w16cid:durableId="1897813028">
    <w:abstractNumId w:val="16"/>
  </w:num>
  <w:num w:numId="21" w16cid:durableId="638196093">
    <w:abstractNumId w:val="22"/>
  </w:num>
  <w:num w:numId="22" w16cid:durableId="1131437142">
    <w:abstractNumId w:val="58"/>
  </w:num>
  <w:num w:numId="23" w16cid:durableId="1969822277">
    <w:abstractNumId w:val="26"/>
  </w:num>
  <w:num w:numId="24" w16cid:durableId="474227867">
    <w:abstractNumId w:val="18"/>
  </w:num>
  <w:num w:numId="25" w16cid:durableId="864752047">
    <w:abstractNumId w:val="21"/>
  </w:num>
  <w:num w:numId="26" w16cid:durableId="2040349689">
    <w:abstractNumId w:val="56"/>
  </w:num>
  <w:num w:numId="27" w16cid:durableId="133566631">
    <w:abstractNumId w:val="13"/>
  </w:num>
  <w:num w:numId="28" w16cid:durableId="1577202353">
    <w:abstractNumId w:val="20"/>
  </w:num>
  <w:num w:numId="29" w16cid:durableId="1933588758">
    <w:abstractNumId w:val="35"/>
  </w:num>
  <w:num w:numId="30" w16cid:durableId="1843887468">
    <w:abstractNumId w:val="44"/>
  </w:num>
  <w:num w:numId="31" w16cid:durableId="1564951988">
    <w:abstractNumId w:val="53"/>
  </w:num>
  <w:num w:numId="32" w16cid:durableId="1314027559">
    <w:abstractNumId w:val="48"/>
  </w:num>
  <w:num w:numId="33" w16cid:durableId="228616435">
    <w:abstractNumId w:val="41"/>
  </w:num>
  <w:num w:numId="34" w16cid:durableId="374351239">
    <w:abstractNumId w:val="15"/>
  </w:num>
  <w:num w:numId="35" w16cid:durableId="1167553991">
    <w:abstractNumId w:val="59"/>
  </w:num>
  <w:num w:numId="36" w16cid:durableId="1640913557">
    <w:abstractNumId w:val="24"/>
  </w:num>
  <w:num w:numId="37" w16cid:durableId="1867254447">
    <w:abstractNumId w:val="43"/>
  </w:num>
  <w:num w:numId="38" w16cid:durableId="2011836507">
    <w:abstractNumId w:val="10"/>
  </w:num>
  <w:num w:numId="39" w16cid:durableId="2110194197">
    <w:abstractNumId w:val="46"/>
  </w:num>
  <w:num w:numId="40" w16cid:durableId="2024629682">
    <w:abstractNumId w:val="29"/>
  </w:num>
  <w:num w:numId="41" w16cid:durableId="1294945401">
    <w:abstractNumId w:val="63"/>
  </w:num>
  <w:num w:numId="42" w16cid:durableId="89666845">
    <w:abstractNumId w:val="30"/>
  </w:num>
  <w:num w:numId="43" w16cid:durableId="1383869199">
    <w:abstractNumId w:val="52"/>
  </w:num>
  <w:num w:numId="44" w16cid:durableId="1519343555">
    <w:abstractNumId w:val="28"/>
  </w:num>
  <w:num w:numId="45" w16cid:durableId="1690642491">
    <w:abstractNumId w:val="19"/>
  </w:num>
  <w:num w:numId="46" w16cid:durableId="1107313895">
    <w:abstractNumId w:val="33"/>
  </w:num>
  <w:num w:numId="47" w16cid:durableId="2037385510">
    <w:abstractNumId w:val="11"/>
  </w:num>
  <w:num w:numId="48" w16cid:durableId="539241743">
    <w:abstractNumId w:val="42"/>
  </w:num>
  <w:num w:numId="49" w16cid:durableId="2118482187">
    <w:abstractNumId w:val="45"/>
  </w:num>
  <w:num w:numId="50" w16cid:durableId="2129666052">
    <w:abstractNumId w:val="62"/>
  </w:num>
  <w:num w:numId="51" w16cid:durableId="35812068">
    <w:abstractNumId w:val="57"/>
  </w:num>
  <w:num w:numId="52" w16cid:durableId="2025548134">
    <w:abstractNumId w:val="49"/>
  </w:num>
  <w:num w:numId="53" w16cid:durableId="1837064504">
    <w:abstractNumId w:val="36"/>
  </w:num>
  <w:num w:numId="54" w16cid:durableId="1460687477">
    <w:abstractNumId w:val="17"/>
  </w:num>
  <w:num w:numId="55" w16cid:durableId="672270254">
    <w:abstractNumId w:val="40"/>
  </w:num>
  <w:num w:numId="56" w16cid:durableId="862936898">
    <w:abstractNumId w:val="31"/>
  </w:num>
  <w:num w:numId="57" w16cid:durableId="2121215486">
    <w:abstractNumId w:val="47"/>
  </w:num>
  <w:num w:numId="58" w16cid:durableId="125703128">
    <w:abstractNumId w:val="51"/>
  </w:num>
  <w:num w:numId="59" w16cid:durableId="1346513138">
    <w:abstractNumId w:val="60"/>
  </w:num>
  <w:num w:numId="60" w16cid:durableId="1548026317">
    <w:abstractNumId w:val="23"/>
  </w:num>
  <w:num w:numId="61" w16cid:durableId="1658798540">
    <w:abstractNumId w:val="37"/>
  </w:num>
  <w:num w:numId="62" w16cid:durableId="1016612872">
    <w:abstractNumId w:val="54"/>
  </w:num>
  <w:num w:numId="63" w16cid:durableId="1483160850">
    <w:abstractNumId w:val="32"/>
  </w:num>
  <w:num w:numId="64" w16cid:durableId="1497838860">
    <w:abstractNumId w:val="27"/>
  </w:num>
  <w:num w:numId="65" w16cid:durableId="512887707">
    <w:abstractNumId w:val="39"/>
  </w:num>
  <w:num w:numId="66" w16cid:durableId="1898013258">
    <w:abstractNumId w:val="55"/>
  </w:num>
  <w:num w:numId="67" w16cid:durableId="570584536">
    <w:abstractNumId w:val="9"/>
  </w:num>
  <w:num w:numId="68" w16cid:durableId="1391348673">
    <w:abstractNumId w:val="50"/>
  </w:num>
  <w:num w:numId="69" w16cid:durableId="699088236">
    <w:abstractNumId w:val="34"/>
  </w:num>
  <w:num w:numId="70" w16cid:durableId="1791850830">
    <w:abstractNumId w:val="12"/>
  </w:num>
  <w:num w:numId="71" w16cid:durableId="1059310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ctiveWritingStyle w:appName="MSWord" w:lang="en-US" w:vendorID="64" w:dllVersion="6" w:nlCheck="1" w:checkStyle="1"/>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52"/>
    <w:rsid w:val="00001D09"/>
    <w:rsid w:val="00007202"/>
    <w:rsid w:val="000150E9"/>
    <w:rsid w:val="00030E3C"/>
    <w:rsid w:val="0006165C"/>
    <w:rsid w:val="00072D27"/>
    <w:rsid w:val="00083C22"/>
    <w:rsid w:val="00086E87"/>
    <w:rsid w:val="000871A8"/>
    <w:rsid w:val="000A036B"/>
    <w:rsid w:val="000D0E4A"/>
    <w:rsid w:val="000F11B9"/>
    <w:rsid w:val="00102341"/>
    <w:rsid w:val="00105960"/>
    <w:rsid w:val="001073CE"/>
    <w:rsid w:val="00121553"/>
    <w:rsid w:val="00124088"/>
    <w:rsid w:val="00131CAB"/>
    <w:rsid w:val="00162936"/>
    <w:rsid w:val="001C2CAB"/>
    <w:rsid w:val="001D0BD1"/>
    <w:rsid w:val="001D39E6"/>
    <w:rsid w:val="001F577D"/>
    <w:rsid w:val="002017AC"/>
    <w:rsid w:val="002359ED"/>
    <w:rsid w:val="00252520"/>
    <w:rsid w:val="002625F9"/>
    <w:rsid w:val="002631F7"/>
    <w:rsid w:val="0026484A"/>
    <w:rsid w:val="0026504D"/>
    <w:rsid w:val="00276926"/>
    <w:rsid w:val="00286C81"/>
    <w:rsid w:val="002A67C8"/>
    <w:rsid w:val="002B40B7"/>
    <w:rsid w:val="002C5D75"/>
    <w:rsid w:val="002C5E52"/>
    <w:rsid w:val="002D48BF"/>
    <w:rsid w:val="00301789"/>
    <w:rsid w:val="00325194"/>
    <w:rsid w:val="003728E3"/>
    <w:rsid w:val="003962D3"/>
    <w:rsid w:val="003C6380"/>
    <w:rsid w:val="003C7D9D"/>
    <w:rsid w:val="003E3A63"/>
    <w:rsid w:val="00400001"/>
    <w:rsid w:val="00457BEB"/>
    <w:rsid w:val="00461B2E"/>
    <w:rsid w:val="00482CFC"/>
    <w:rsid w:val="00487996"/>
    <w:rsid w:val="00491910"/>
    <w:rsid w:val="004A2AF6"/>
    <w:rsid w:val="004A3D03"/>
    <w:rsid w:val="004B6D7F"/>
    <w:rsid w:val="004D785F"/>
    <w:rsid w:val="004E744B"/>
    <w:rsid w:val="004F7760"/>
    <w:rsid w:val="00520AC9"/>
    <w:rsid w:val="00546A05"/>
    <w:rsid w:val="00561F9A"/>
    <w:rsid w:val="00594254"/>
    <w:rsid w:val="005B6EB8"/>
    <w:rsid w:val="00614CAB"/>
    <w:rsid w:val="0062292E"/>
    <w:rsid w:val="00633BC0"/>
    <w:rsid w:val="00661DE5"/>
    <w:rsid w:val="006706DE"/>
    <w:rsid w:val="00686F45"/>
    <w:rsid w:val="0069487E"/>
    <w:rsid w:val="006A648B"/>
    <w:rsid w:val="006B0B82"/>
    <w:rsid w:val="006B7EF2"/>
    <w:rsid w:val="006C3B5F"/>
    <w:rsid w:val="006D22B6"/>
    <w:rsid w:val="006D3A72"/>
    <w:rsid w:val="006F53EE"/>
    <w:rsid w:val="00717507"/>
    <w:rsid w:val="007263B8"/>
    <w:rsid w:val="00726D9C"/>
    <w:rsid w:val="00726F2C"/>
    <w:rsid w:val="00736D30"/>
    <w:rsid w:val="007378F1"/>
    <w:rsid w:val="00742FF3"/>
    <w:rsid w:val="00794B27"/>
    <w:rsid w:val="007A73CB"/>
    <w:rsid w:val="007A7846"/>
    <w:rsid w:val="007B2795"/>
    <w:rsid w:val="007F4037"/>
    <w:rsid w:val="007F66F5"/>
    <w:rsid w:val="00812400"/>
    <w:rsid w:val="0082203C"/>
    <w:rsid w:val="008360A8"/>
    <w:rsid w:val="008416E0"/>
    <w:rsid w:val="00853E64"/>
    <w:rsid w:val="008812F3"/>
    <w:rsid w:val="00895251"/>
    <w:rsid w:val="00897BFF"/>
    <w:rsid w:val="008C61B9"/>
    <w:rsid w:val="008D0629"/>
    <w:rsid w:val="00912477"/>
    <w:rsid w:val="009139AF"/>
    <w:rsid w:val="00943B06"/>
    <w:rsid w:val="00945864"/>
    <w:rsid w:val="00975AFF"/>
    <w:rsid w:val="009806F4"/>
    <w:rsid w:val="009853E9"/>
    <w:rsid w:val="009878D1"/>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C08FF"/>
    <w:rsid w:val="00BC5517"/>
    <w:rsid w:val="00BF4049"/>
    <w:rsid w:val="00BF457D"/>
    <w:rsid w:val="00BF4775"/>
    <w:rsid w:val="00CA0C45"/>
    <w:rsid w:val="00CB1D0E"/>
    <w:rsid w:val="00CC3AB0"/>
    <w:rsid w:val="00CC63D7"/>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64E4F"/>
    <w:rsid w:val="00E72A21"/>
    <w:rsid w:val="00E7715A"/>
    <w:rsid w:val="00EB1A58"/>
    <w:rsid w:val="00EB700D"/>
    <w:rsid w:val="00F33B83"/>
    <w:rsid w:val="00F41B42"/>
    <w:rsid w:val="00F43E3B"/>
    <w:rsid w:val="00F54BD0"/>
    <w:rsid w:val="00F633E4"/>
    <w:rsid w:val="00FB3BB2"/>
    <w:rsid w:val="00FC0E35"/>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E8F8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FF"/>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F33B83"/>
    <w:pPr>
      <w:spacing w:after="100"/>
    </w:pPr>
  </w:style>
  <w:style w:type="paragraph" w:styleId="TOC2">
    <w:name w:val="toc 2"/>
    <w:basedOn w:val="Normal"/>
    <w:next w:val="Normal"/>
    <w:autoRedefine/>
    <w:uiPriority w:val="39"/>
    <w:unhideWhenUsed/>
    <w:rsid w:val="00F33B83"/>
    <w:pPr>
      <w:spacing w:after="100"/>
      <w:ind w:left="220"/>
    </w:pPr>
  </w:style>
  <w:style w:type="paragraph" w:styleId="TOC3">
    <w:name w:val="toc 3"/>
    <w:basedOn w:val="Normal"/>
    <w:next w:val="Normal"/>
    <w:autoRedefine/>
    <w:uiPriority w:val="39"/>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Default">
    <w:name w:val="Default"/>
    <w:rsid w:val="00286C81"/>
    <w:pPr>
      <w:autoSpaceDE w:val="0"/>
      <w:autoSpaceDN w:val="0"/>
      <w:adjustRightInd w:val="0"/>
      <w:spacing w:before="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0911">
      <w:bodyDiv w:val="1"/>
      <w:marLeft w:val="0"/>
      <w:marRight w:val="0"/>
      <w:marTop w:val="0"/>
      <w:marBottom w:val="0"/>
      <w:divBdr>
        <w:top w:val="none" w:sz="0" w:space="0" w:color="auto"/>
        <w:left w:val="none" w:sz="0" w:space="0" w:color="auto"/>
        <w:bottom w:val="none" w:sz="0" w:space="0" w:color="auto"/>
        <w:right w:val="none" w:sz="0" w:space="0" w:color="auto"/>
      </w:divBdr>
    </w:div>
    <w:div w:id="254679352">
      <w:bodyDiv w:val="1"/>
      <w:marLeft w:val="0"/>
      <w:marRight w:val="0"/>
      <w:marTop w:val="0"/>
      <w:marBottom w:val="0"/>
      <w:divBdr>
        <w:top w:val="none" w:sz="0" w:space="0" w:color="auto"/>
        <w:left w:val="none" w:sz="0" w:space="0" w:color="auto"/>
        <w:bottom w:val="none" w:sz="0" w:space="0" w:color="auto"/>
        <w:right w:val="none" w:sz="0" w:space="0" w:color="auto"/>
      </w:divBdr>
    </w:div>
    <w:div w:id="315453600">
      <w:bodyDiv w:val="1"/>
      <w:marLeft w:val="0"/>
      <w:marRight w:val="0"/>
      <w:marTop w:val="0"/>
      <w:marBottom w:val="0"/>
      <w:divBdr>
        <w:top w:val="none" w:sz="0" w:space="0" w:color="auto"/>
        <w:left w:val="none" w:sz="0" w:space="0" w:color="auto"/>
        <w:bottom w:val="none" w:sz="0" w:space="0" w:color="auto"/>
        <w:right w:val="none" w:sz="0" w:space="0" w:color="auto"/>
      </w:divBdr>
    </w:div>
    <w:div w:id="344865770">
      <w:bodyDiv w:val="1"/>
      <w:marLeft w:val="0"/>
      <w:marRight w:val="0"/>
      <w:marTop w:val="0"/>
      <w:marBottom w:val="0"/>
      <w:divBdr>
        <w:top w:val="none" w:sz="0" w:space="0" w:color="auto"/>
        <w:left w:val="none" w:sz="0" w:space="0" w:color="auto"/>
        <w:bottom w:val="none" w:sz="0" w:space="0" w:color="auto"/>
        <w:right w:val="none" w:sz="0" w:space="0" w:color="auto"/>
      </w:divBdr>
    </w:div>
    <w:div w:id="526872684">
      <w:bodyDiv w:val="1"/>
      <w:marLeft w:val="0"/>
      <w:marRight w:val="0"/>
      <w:marTop w:val="0"/>
      <w:marBottom w:val="0"/>
      <w:divBdr>
        <w:top w:val="none" w:sz="0" w:space="0" w:color="auto"/>
        <w:left w:val="none" w:sz="0" w:space="0" w:color="auto"/>
        <w:bottom w:val="none" w:sz="0" w:space="0" w:color="auto"/>
        <w:right w:val="none" w:sz="0" w:space="0" w:color="auto"/>
      </w:divBdr>
    </w:div>
    <w:div w:id="564876338">
      <w:bodyDiv w:val="1"/>
      <w:marLeft w:val="0"/>
      <w:marRight w:val="0"/>
      <w:marTop w:val="0"/>
      <w:marBottom w:val="0"/>
      <w:divBdr>
        <w:top w:val="none" w:sz="0" w:space="0" w:color="auto"/>
        <w:left w:val="none" w:sz="0" w:space="0" w:color="auto"/>
        <w:bottom w:val="none" w:sz="0" w:space="0" w:color="auto"/>
        <w:right w:val="none" w:sz="0" w:space="0" w:color="auto"/>
      </w:divBdr>
    </w:div>
    <w:div w:id="592671319">
      <w:bodyDiv w:val="1"/>
      <w:marLeft w:val="0"/>
      <w:marRight w:val="0"/>
      <w:marTop w:val="0"/>
      <w:marBottom w:val="0"/>
      <w:divBdr>
        <w:top w:val="none" w:sz="0" w:space="0" w:color="auto"/>
        <w:left w:val="none" w:sz="0" w:space="0" w:color="auto"/>
        <w:bottom w:val="none" w:sz="0" w:space="0" w:color="auto"/>
        <w:right w:val="none" w:sz="0" w:space="0" w:color="auto"/>
      </w:divBdr>
    </w:div>
    <w:div w:id="620573853">
      <w:bodyDiv w:val="1"/>
      <w:marLeft w:val="0"/>
      <w:marRight w:val="0"/>
      <w:marTop w:val="0"/>
      <w:marBottom w:val="0"/>
      <w:divBdr>
        <w:top w:val="none" w:sz="0" w:space="0" w:color="auto"/>
        <w:left w:val="none" w:sz="0" w:space="0" w:color="auto"/>
        <w:bottom w:val="none" w:sz="0" w:space="0" w:color="auto"/>
        <w:right w:val="none" w:sz="0" w:space="0" w:color="auto"/>
      </w:divBdr>
    </w:div>
    <w:div w:id="653333761">
      <w:bodyDiv w:val="1"/>
      <w:marLeft w:val="0"/>
      <w:marRight w:val="0"/>
      <w:marTop w:val="0"/>
      <w:marBottom w:val="0"/>
      <w:divBdr>
        <w:top w:val="none" w:sz="0" w:space="0" w:color="auto"/>
        <w:left w:val="none" w:sz="0" w:space="0" w:color="auto"/>
        <w:bottom w:val="none" w:sz="0" w:space="0" w:color="auto"/>
        <w:right w:val="none" w:sz="0" w:space="0" w:color="auto"/>
      </w:divBdr>
    </w:div>
    <w:div w:id="719748037">
      <w:bodyDiv w:val="1"/>
      <w:marLeft w:val="0"/>
      <w:marRight w:val="0"/>
      <w:marTop w:val="0"/>
      <w:marBottom w:val="0"/>
      <w:divBdr>
        <w:top w:val="none" w:sz="0" w:space="0" w:color="auto"/>
        <w:left w:val="none" w:sz="0" w:space="0" w:color="auto"/>
        <w:bottom w:val="none" w:sz="0" w:space="0" w:color="auto"/>
        <w:right w:val="none" w:sz="0" w:space="0" w:color="auto"/>
      </w:divBdr>
    </w:div>
    <w:div w:id="754669691">
      <w:bodyDiv w:val="1"/>
      <w:marLeft w:val="0"/>
      <w:marRight w:val="0"/>
      <w:marTop w:val="0"/>
      <w:marBottom w:val="0"/>
      <w:divBdr>
        <w:top w:val="none" w:sz="0" w:space="0" w:color="auto"/>
        <w:left w:val="none" w:sz="0" w:space="0" w:color="auto"/>
        <w:bottom w:val="none" w:sz="0" w:space="0" w:color="auto"/>
        <w:right w:val="none" w:sz="0" w:space="0" w:color="auto"/>
      </w:divBdr>
    </w:div>
    <w:div w:id="757021423">
      <w:bodyDiv w:val="1"/>
      <w:marLeft w:val="0"/>
      <w:marRight w:val="0"/>
      <w:marTop w:val="0"/>
      <w:marBottom w:val="0"/>
      <w:divBdr>
        <w:top w:val="none" w:sz="0" w:space="0" w:color="auto"/>
        <w:left w:val="none" w:sz="0" w:space="0" w:color="auto"/>
        <w:bottom w:val="none" w:sz="0" w:space="0" w:color="auto"/>
        <w:right w:val="none" w:sz="0" w:space="0" w:color="auto"/>
      </w:divBdr>
    </w:div>
    <w:div w:id="872882048">
      <w:bodyDiv w:val="1"/>
      <w:marLeft w:val="0"/>
      <w:marRight w:val="0"/>
      <w:marTop w:val="0"/>
      <w:marBottom w:val="0"/>
      <w:divBdr>
        <w:top w:val="none" w:sz="0" w:space="0" w:color="auto"/>
        <w:left w:val="none" w:sz="0" w:space="0" w:color="auto"/>
        <w:bottom w:val="none" w:sz="0" w:space="0" w:color="auto"/>
        <w:right w:val="none" w:sz="0" w:space="0" w:color="auto"/>
      </w:divBdr>
    </w:div>
    <w:div w:id="926773217">
      <w:bodyDiv w:val="1"/>
      <w:marLeft w:val="0"/>
      <w:marRight w:val="0"/>
      <w:marTop w:val="0"/>
      <w:marBottom w:val="0"/>
      <w:divBdr>
        <w:top w:val="none" w:sz="0" w:space="0" w:color="auto"/>
        <w:left w:val="none" w:sz="0" w:space="0" w:color="auto"/>
        <w:bottom w:val="none" w:sz="0" w:space="0" w:color="auto"/>
        <w:right w:val="none" w:sz="0" w:space="0" w:color="auto"/>
      </w:divBdr>
      <w:divsChild>
        <w:div w:id="1971009737">
          <w:marLeft w:val="0"/>
          <w:marRight w:val="0"/>
          <w:marTop w:val="0"/>
          <w:marBottom w:val="0"/>
          <w:divBdr>
            <w:top w:val="none" w:sz="0" w:space="0" w:color="auto"/>
            <w:left w:val="none" w:sz="0" w:space="0" w:color="auto"/>
            <w:bottom w:val="none" w:sz="0" w:space="0" w:color="auto"/>
            <w:right w:val="none" w:sz="0" w:space="0" w:color="auto"/>
          </w:divBdr>
          <w:divsChild>
            <w:div w:id="12855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7348">
      <w:bodyDiv w:val="1"/>
      <w:marLeft w:val="0"/>
      <w:marRight w:val="0"/>
      <w:marTop w:val="0"/>
      <w:marBottom w:val="0"/>
      <w:divBdr>
        <w:top w:val="none" w:sz="0" w:space="0" w:color="auto"/>
        <w:left w:val="none" w:sz="0" w:space="0" w:color="auto"/>
        <w:bottom w:val="none" w:sz="0" w:space="0" w:color="auto"/>
        <w:right w:val="none" w:sz="0" w:space="0" w:color="auto"/>
      </w:divBdr>
    </w:div>
    <w:div w:id="1243099401">
      <w:bodyDiv w:val="1"/>
      <w:marLeft w:val="0"/>
      <w:marRight w:val="0"/>
      <w:marTop w:val="0"/>
      <w:marBottom w:val="0"/>
      <w:divBdr>
        <w:top w:val="none" w:sz="0" w:space="0" w:color="auto"/>
        <w:left w:val="none" w:sz="0" w:space="0" w:color="auto"/>
        <w:bottom w:val="none" w:sz="0" w:space="0" w:color="auto"/>
        <w:right w:val="none" w:sz="0" w:space="0" w:color="auto"/>
      </w:divBdr>
    </w:div>
    <w:div w:id="1308437073">
      <w:bodyDiv w:val="1"/>
      <w:marLeft w:val="0"/>
      <w:marRight w:val="0"/>
      <w:marTop w:val="0"/>
      <w:marBottom w:val="0"/>
      <w:divBdr>
        <w:top w:val="none" w:sz="0" w:space="0" w:color="auto"/>
        <w:left w:val="none" w:sz="0" w:space="0" w:color="auto"/>
        <w:bottom w:val="none" w:sz="0" w:space="0" w:color="auto"/>
        <w:right w:val="none" w:sz="0" w:space="0" w:color="auto"/>
      </w:divBdr>
    </w:div>
    <w:div w:id="1311595925">
      <w:bodyDiv w:val="1"/>
      <w:marLeft w:val="0"/>
      <w:marRight w:val="0"/>
      <w:marTop w:val="0"/>
      <w:marBottom w:val="0"/>
      <w:divBdr>
        <w:top w:val="none" w:sz="0" w:space="0" w:color="auto"/>
        <w:left w:val="none" w:sz="0" w:space="0" w:color="auto"/>
        <w:bottom w:val="none" w:sz="0" w:space="0" w:color="auto"/>
        <w:right w:val="none" w:sz="0" w:space="0" w:color="auto"/>
      </w:divBdr>
    </w:div>
    <w:div w:id="1487285521">
      <w:bodyDiv w:val="1"/>
      <w:marLeft w:val="0"/>
      <w:marRight w:val="0"/>
      <w:marTop w:val="0"/>
      <w:marBottom w:val="0"/>
      <w:divBdr>
        <w:top w:val="none" w:sz="0" w:space="0" w:color="auto"/>
        <w:left w:val="none" w:sz="0" w:space="0" w:color="auto"/>
        <w:bottom w:val="none" w:sz="0" w:space="0" w:color="auto"/>
        <w:right w:val="none" w:sz="0" w:space="0" w:color="auto"/>
      </w:divBdr>
    </w:div>
    <w:div w:id="1591550156">
      <w:bodyDiv w:val="1"/>
      <w:marLeft w:val="0"/>
      <w:marRight w:val="0"/>
      <w:marTop w:val="0"/>
      <w:marBottom w:val="0"/>
      <w:divBdr>
        <w:top w:val="none" w:sz="0" w:space="0" w:color="auto"/>
        <w:left w:val="none" w:sz="0" w:space="0" w:color="auto"/>
        <w:bottom w:val="none" w:sz="0" w:space="0" w:color="auto"/>
        <w:right w:val="none" w:sz="0" w:space="0" w:color="auto"/>
      </w:divBdr>
    </w:div>
    <w:div w:id="1725063393">
      <w:bodyDiv w:val="1"/>
      <w:marLeft w:val="0"/>
      <w:marRight w:val="0"/>
      <w:marTop w:val="0"/>
      <w:marBottom w:val="0"/>
      <w:divBdr>
        <w:top w:val="none" w:sz="0" w:space="0" w:color="auto"/>
        <w:left w:val="none" w:sz="0" w:space="0" w:color="auto"/>
        <w:bottom w:val="none" w:sz="0" w:space="0" w:color="auto"/>
        <w:right w:val="none" w:sz="0" w:space="0" w:color="auto"/>
      </w:divBdr>
    </w:div>
    <w:div w:id="1792167981">
      <w:bodyDiv w:val="1"/>
      <w:marLeft w:val="0"/>
      <w:marRight w:val="0"/>
      <w:marTop w:val="0"/>
      <w:marBottom w:val="0"/>
      <w:divBdr>
        <w:top w:val="none" w:sz="0" w:space="0" w:color="auto"/>
        <w:left w:val="none" w:sz="0" w:space="0" w:color="auto"/>
        <w:bottom w:val="none" w:sz="0" w:space="0" w:color="auto"/>
        <w:right w:val="none" w:sz="0" w:space="0" w:color="auto"/>
      </w:divBdr>
    </w:div>
    <w:div w:id="1800033780">
      <w:bodyDiv w:val="1"/>
      <w:marLeft w:val="0"/>
      <w:marRight w:val="0"/>
      <w:marTop w:val="0"/>
      <w:marBottom w:val="0"/>
      <w:divBdr>
        <w:top w:val="none" w:sz="0" w:space="0" w:color="auto"/>
        <w:left w:val="none" w:sz="0" w:space="0" w:color="auto"/>
        <w:bottom w:val="none" w:sz="0" w:space="0" w:color="auto"/>
        <w:right w:val="none" w:sz="0" w:space="0" w:color="auto"/>
      </w:divBdr>
    </w:div>
    <w:div w:id="1802651708">
      <w:bodyDiv w:val="1"/>
      <w:marLeft w:val="0"/>
      <w:marRight w:val="0"/>
      <w:marTop w:val="0"/>
      <w:marBottom w:val="0"/>
      <w:divBdr>
        <w:top w:val="none" w:sz="0" w:space="0" w:color="auto"/>
        <w:left w:val="none" w:sz="0" w:space="0" w:color="auto"/>
        <w:bottom w:val="none" w:sz="0" w:space="0" w:color="auto"/>
        <w:right w:val="none" w:sz="0" w:space="0" w:color="auto"/>
      </w:divBdr>
      <w:divsChild>
        <w:div w:id="1545481019">
          <w:marLeft w:val="0"/>
          <w:marRight w:val="0"/>
          <w:marTop w:val="0"/>
          <w:marBottom w:val="0"/>
          <w:divBdr>
            <w:top w:val="none" w:sz="0" w:space="0" w:color="auto"/>
            <w:left w:val="none" w:sz="0" w:space="0" w:color="auto"/>
            <w:bottom w:val="none" w:sz="0" w:space="0" w:color="auto"/>
            <w:right w:val="none" w:sz="0" w:space="0" w:color="auto"/>
          </w:divBdr>
          <w:divsChild>
            <w:div w:id="19916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3664">
      <w:bodyDiv w:val="1"/>
      <w:marLeft w:val="0"/>
      <w:marRight w:val="0"/>
      <w:marTop w:val="0"/>
      <w:marBottom w:val="0"/>
      <w:divBdr>
        <w:top w:val="none" w:sz="0" w:space="0" w:color="auto"/>
        <w:left w:val="none" w:sz="0" w:space="0" w:color="auto"/>
        <w:bottom w:val="none" w:sz="0" w:space="0" w:color="auto"/>
        <w:right w:val="none" w:sz="0" w:space="0" w:color="auto"/>
      </w:divBdr>
    </w:div>
    <w:div w:id="1952856801">
      <w:bodyDiv w:val="1"/>
      <w:marLeft w:val="0"/>
      <w:marRight w:val="0"/>
      <w:marTop w:val="0"/>
      <w:marBottom w:val="0"/>
      <w:divBdr>
        <w:top w:val="none" w:sz="0" w:space="0" w:color="auto"/>
        <w:left w:val="none" w:sz="0" w:space="0" w:color="auto"/>
        <w:bottom w:val="none" w:sz="0" w:space="0" w:color="auto"/>
        <w:right w:val="none" w:sz="0" w:space="0" w:color="auto"/>
      </w:divBdr>
    </w:div>
    <w:div w:id="200863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elrhman\AppData\Local\Microsoft\Office\16.0\DTS\en-US%7bCAB91993-F378-498B-A557-26F808B2B2EB%7d\%7b224848CF-7026-4A5A-9FF9-BBF156EE4BBA%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832BCD-B057-4B8A-A4FA-182063A3BC63}">
  <ds:schemaRefs>
    <ds:schemaRef ds:uri="http://schemas.openxmlformats.org/officeDocument/2006/bibliography"/>
  </ds:schemaRefs>
</ds:datastoreItem>
</file>

<file path=customXml/itemProps3.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BAB6B0C-F8D1-4A7F-BE3A-53084A64D0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{224848CF-7026-4A5A-9FF9-BBF156EE4BBA}TF5517a15e-098e-45ec-8744-ffd85dafa90e959eafb8_win32-b16bad9ff9ca.dotx</Template>
  <TotalTime>0</TotalTime>
  <Pages>10</Pages>
  <Words>1309</Words>
  <Characters>8097</Characters>
  <Application>Microsoft Office Word</Application>
  <DocSecurity>0</DocSecurity>
  <Lines>302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2025-11-11T10:29:00Z</dcterms:created>
  <dcterms:modified xsi:type="dcterms:W3CDTF">2025-11-13T00:53:00Z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2b268817-8ce5-43ae-a7ba-8cfc664ae8fb</vt:lpwstr>
  </property>
</Properties>
</file>